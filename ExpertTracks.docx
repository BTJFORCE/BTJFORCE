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523E5" w14:textId="0D5FE226" w:rsidR="00D5528D" w:rsidRPr="004E7171" w:rsidRDefault="00D5528D" w:rsidP="00700943">
      <w:pPr>
        <w:pStyle w:val="Heading10"/>
        <w:rPr>
          <w:lang w:val="en-GB"/>
        </w:rPr>
      </w:pPr>
    </w:p>
    <w:p w14:paraId="2E62A5C7" w14:textId="5D3ECA1B" w:rsidR="00700943" w:rsidRPr="002042FE" w:rsidRDefault="002042FE" w:rsidP="2D19D411">
      <w:r w:rsidRPr="002042FE">
        <w:rPr>
          <w:rFonts w:asciiTheme="majorHAnsi" w:eastAsiaTheme="majorEastAsia" w:hAnsiTheme="majorHAnsi" w:cs="Times New Roman (Headings CS)"/>
          <w:color w:val="003E66" w:themeColor="accent3"/>
          <w:spacing w:val="-10"/>
          <w:kern w:val="20"/>
          <w:sz w:val="48"/>
          <w:szCs w:val="56"/>
        </w:rPr>
        <w:t xml:space="preserve">A03.03 </w:t>
      </w:r>
      <w:r w:rsidR="003025A8">
        <w:rPr>
          <w:rFonts w:asciiTheme="majorHAnsi" w:eastAsiaTheme="majorEastAsia" w:hAnsiTheme="majorHAnsi" w:cs="Times New Roman (Headings CS)"/>
          <w:color w:val="003E66" w:themeColor="accent3"/>
          <w:spacing w:val="-10"/>
          <w:kern w:val="20"/>
          <w:sz w:val="48"/>
          <w:szCs w:val="56"/>
        </w:rPr>
        <w:t>Expert tracks</w:t>
      </w:r>
    </w:p>
    <w:p w14:paraId="2E47EEF0" w14:textId="7DACE6DC" w:rsidR="00700943" w:rsidRPr="002042FE" w:rsidRDefault="00700943" w:rsidP="0083413B">
      <w:r w:rsidRPr="004E7171">
        <w:br w:type="page"/>
      </w:r>
    </w:p>
    <w:p w14:paraId="61F2D024" w14:textId="77777777" w:rsidR="002042FE" w:rsidRPr="00FC1937" w:rsidRDefault="002042FE" w:rsidP="002042FE">
      <w:pPr>
        <w:pStyle w:val="Heading20"/>
        <w:rPr>
          <w:lang w:val="da-DK"/>
        </w:rPr>
      </w:pPr>
      <w:bookmarkStart w:id="0" w:name="_Toc56627899"/>
      <w:r w:rsidRPr="00FC1937">
        <w:rPr>
          <w:lang w:val="da-DK"/>
        </w:rPr>
        <w:lastRenderedPageBreak/>
        <w:t>Indledende oplysninger</w:t>
      </w:r>
    </w:p>
    <w:tbl>
      <w:tblPr>
        <w:tblStyle w:val="TableGrid"/>
        <w:tblW w:w="0" w:type="auto"/>
        <w:tblBorders>
          <w:top w:val="none" w:sz="0" w:space="0" w:color="auto"/>
          <w:left w:val="none" w:sz="0" w:space="0" w:color="auto"/>
          <w:bottom w:val="none" w:sz="0" w:space="0" w:color="auto"/>
          <w:right w:val="none" w:sz="0" w:space="0" w:color="auto"/>
          <w:insideH w:val="single" w:sz="4" w:space="0" w:color="1D7BFA" w:themeColor="accent1"/>
          <w:insideV w:val="single" w:sz="4" w:space="0" w:color="1D7BFA" w:themeColor="accent1"/>
        </w:tblBorders>
        <w:tblCellMar>
          <w:left w:w="0" w:type="dxa"/>
        </w:tblCellMar>
        <w:tblLook w:val="04A0" w:firstRow="1" w:lastRow="0" w:firstColumn="1" w:lastColumn="0" w:noHBand="0" w:noVBand="1"/>
      </w:tblPr>
      <w:tblGrid>
        <w:gridCol w:w="1980"/>
        <w:gridCol w:w="7081"/>
      </w:tblGrid>
      <w:tr w:rsidR="002042FE" w14:paraId="2DEF30EC" w14:textId="77777777" w:rsidTr="00155B04">
        <w:trPr>
          <w:trHeight w:val="454"/>
        </w:trPr>
        <w:tc>
          <w:tcPr>
            <w:tcW w:w="1980" w:type="dxa"/>
            <w:tcBorders>
              <w:right w:val="nil"/>
            </w:tcBorders>
            <w:vAlign w:val="center"/>
          </w:tcPr>
          <w:p w14:paraId="3B27D2AA" w14:textId="77777777" w:rsidR="002042FE" w:rsidRPr="0030027E" w:rsidRDefault="002042FE" w:rsidP="00155B04">
            <w:pPr>
              <w:pStyle w:val="TabelTitel"/>
            </w:pPr>
            <w:r w:rsidRPr="0030027E">
              <w:t>Indsatsområde</w:t>
            </w:r>
          </w:p>
        </w:tc>
        <w:tc>
          <w:tcPr>
            <w:tcW w:w="7081" w:type="dxa"/>
            <w:tcBorders>
              <w:top w:val="nil"/>
              <w:left w:val="nil"/>
              <w:bottom w:val="single" w:sz="4" w:space="0" w:color="1D7BFA" w:themeColor="accent1"/>
            </w:tcBorders>
            <w:vAlign w:val="center"/>
          </w:tcPr>
          <w:p w14:paraId="01C99895" w14:textId="77777777" w:rsidR="002042FE" w:rsidRPr="005A14BC" w:rsidRDefault="002042FE" w:rsidP="00155B04">
            <w:r w:rsidRPr="00F85157">
              <w:t>Maritim grøn omstilling og sikkerhed -</w:t>
            </w:r>
            <w:r>
              <w:t xml:space="preserve"> </w:t>
            </w:r>
            <w:r w:rsidRPr="00F85157">
              <w:t>virtuelle services</w:t>
            </w:r>
          </w:p>
        </w:tc>
      </w:tr>
      <w:tr w:rsidR="002042FE" w14:paraId="5350A22E" w14:textId="77777777" w:rsidTr="00155B04">
        <w:trPr>
          <w:trHeight w:val="454"/>
        </w:trPr>
        <w:tc>
          <w:tcPr>
            <w:tcW w:w="1980" w:type="dxa"/>
            <w:tcBorders>
              <w:right w:val="nil"/>
            </w:tcBorders>
            <w:vAlign w:val="center"/>
          </w:tcPr>
          <w:p w14:paraId="4C348855" w14:textId="77777777" w:rsidR="002042FE" w:rsidRPr="0030027E" w:rsidRDefault="002042FE" w:rsidP="00155B04">
            <w:pPr>
              <w:pStyle w:val="TabelTitel"/>
            </w:pPr>
            <w:r w:rsidRPr="0030027E">
              <w:t>Institut</w:t>
            </w:r>
          </w:p>
        </w:tc>
        <w:tc>
          <w:tcPr>
            <w:tcW w:w="7081" w:type="dxa"/>
            <w:tcBorders>
              <w:top w:val="single" w:sz="4" w:space="0" w:color="1D7BFA" w:themeColor="accent1"/>
              <w:left w:val="nil"/>
              <w:bottom w:val="single" w:sz="4" w:space="0" w:color="1D7BFA" w:themeColor="accent1"/>
            </w:tcBorders>
            <w:vAlign w:val="center"/>
          </w:tcPr>
          <w:p w14:paraId="165EF102" w14:textId="77777777" w:rsidR="002042FE" w:rsidRDefault="002042FE" w:rsidP="00155B04">
            <w:r>
              <w:t>FORCE Technology</w:t>
            </w:r>
          </w:p>
        </w:tc>
      </w:tr>
      <w:tr w:rsidR="002042FE" w14:paraId="52645664" w14:textId="77777777" w:rsidTr="00155B04">
        <w:trPr>
          <w:trHeight w:val="454"/>
        </w:trPr>
        <w:tc>
          <w:tcPr>
            <w:tcW w:w="1980" w:type="dxa"/>
            <w:tcBorders>
              <w:right w:val="nil"/>
            </w:tcBorders>
            <w:vAlign w:val="center"/>
          </w:tcPr>
          <w:p w14:paraId="576AB15A" w14:textId="77777777" w:rsidR="002042FE" w:rsidRDefault="002042FE" w:rsidP="00155B04">
            <w:pPr>
              <w:pStyle w:val="TabelTitel"/>
            </w:pPr>
            <w:r w:rsidRPr="0030027E">
              <w:t>Titel</w:t>
            </w:r>
          </w:p>
        </w:tc>
        <w:tc>
          <w:tcPr>
            <w:tcW w:w="7081" w:type="dxa"/>
            <w:tcBorders>
              <w:top w:val="single" w:sz="4" w:space="0" w:color="1D7BFA" w:themeColor="accent1"/>
              <w:left w:val="nil"/>
              <w:bottom w:val="single" w:sz="4" w:space="0" w:color="1D7BFA" w:themeColor="accent1"/>
            </w:tcBorders>
            <w:vAlign w:val="center"/>
          </w:tcPr>
          <w:p w14:paraId="3322A017" w14:textId="77777777" w:rsidR="002042FE" w:rsidRDefault="002042FE" w:rsidP="00155B04">
            <w:r w:rsidRPr="00FC1937">
              <w:t>Objektiv risikovurdering af skibsoperationer</w:t>
            </w:r>
          </w:p>
        </w:tc>
      </w:tr>
      <w:tr w:rsidR="002042FE" w14:paraId="2C213DB9" w14:textId="77777777" w:rsidTr="00155B04">
        <w:trPr>
          <w:trHeight w:val="454"/>
        </w:trPr>
        <w:tc>
          <w:tcPr>
            <w:tcW w:w="1980" w:type="dxa"/>
            <w:tcBorders>
              <w:right w:val="nil"/>
            </w:tcBorders>
            <w:vAlign w:val="center"/>
          </w:tcPr>
          <w:p w14:paraId="6E531178" w14:textId="77777777" w:rsidR="002042FE" w:rsidRDefault="002042FE" w:rsidP="00155B04">
            <w:pPr>
              <w:pStyle w:val="TabelTitel"/>
            </w:pPr>
            <w:r w:rsidRPr="0030027E">
              <w:t>Nummerering</w:t>
            </w:r>
          </w:p>
        </w:tc>
        <w:tc>
          <w:tcPr>
            <w:tcW w:w="7081" w:type="dxa"/>
            <w:tcBorders>
              <w:top w:val="single" w:sz="4" w:space="0" w:color="1D7BFA" w:themeColor="accent1"/>
              <w:left w:val="nil"/>
              <w:bottom w:val="single" w:sz="4" w:space="0" w:color="1D7BFA" w:themeColor="accent1"/>
            </w:tcBorders>
            <w:vAlign w:val="center"/>
          </w:tcPr>
          <w:p w14:paraId="03D20BF4" w14:textId="77777777" w:rsidR="002042FE" w:rsidRDefault="002042FE" w:rsidP="00155B04">
            <w:r>
              <w:t>A.03.03</w:t>
            </w:r>
          </w:p>
        </w:tc>
      </w:tr>
      <w:tr w:rsidR="002042FE" w14:paraId="7B866C95" w14:textId="77777777" w:rsidTr="00155B04">
        <w:trPr>
          <w:trHeight w:val="454"/>
        </w:trPr>
        <w:tc>
          <w:tcPr>
            <w:tcW w:w="1980" w:type="dxa"/>
            <w:tcBorders>
              <w:right w:val="nil"/>
            </w:tcBorders>
            <w:vAlign w:val="center"/>
          </w:tcPr>
          <w:p w14:paraId="1249B0E3" w14:textId="77777777" w:rsidR="002042FE" w:rsidRDefault="002042FE" w:rsidP="00155B04">
            <w:pPr>
              <w:pStyle w:val="TabelTitel"/>
            </w:pPr>
            <w:r w:rsidRPr="0030027E">
              <w:t>Version</w:t>
            </w:r>
          </w:p>
        </w:tc>
        <w:tc>
          <w:tcPr>
            <w:tcW w:w="7081" w:type="dxa"/>
            <w:tcBorders>
              <w:top w:val="single" w:sz="4" w:space="0" w:color="1D7BFA" w:themeColor="accent1"/>
              <w:left w:val="nil"/>
              <w:bottom w:val="single" w:sz="4" w:space="0" w:color="1D7BFA" w:themeColor="accent1"/>
            </w:tcBorders>
            <w:vAlign w:val="center"/>
          </w:tcPr>
          <w:p w14:paraId="30139D4D" w14:textId="77777777" w:rsidR="002042FE" w:rsidRDefault="002042FE" w:rsidP="00155B04">
            <w:r>
              <w:t>Rev 00</w:t>
            </w:r>
          </w:p>
        </w:tc>
      </w:tr>
      <w:tr w:rsidR="002042FE" w14:paraId="2A5DCB00" w14:textId="77777777" w:rsidTr="00155B04">
        <w:trPr>
          <w:trHeight w:val="454"/>
        </w:trPr>
        <w:tc>
          <w:tcPr>
            <w:tcW w:w="1980" w:type="dxa"/>
            <w:tcBorders>
              <w:bottom w:val="single" w:sz="4" w:space="0" w:color="1D7BFA" w:themeColor="accent1"/>
              <w:right w:val="nil"/>
            </w:tcBorders>
            <w:vAlign w:val="center"/>
          </w:tcPr>
          <w:p w14:paraId="6F00999F" w14:textId="77777777" w:rsidR="002042FE" w:rsidRDefault="002042FE" w:rsidP="00155B04">
            <w:pPr>
              <w:pStyle w:val="TabelTitel"/>
            </w:pPr>
            <w:r w:rsidRPr="0030027E">
              <w:t>Periode</w:t>
            </w:r>
          </w:p>
        </w:tc>
        <w:tc>
          <w:tcPr>
            <w:tcW w:w="7081" w:type="dxa"/>
            <w:tcBorders>
              <w:top w:val="single" w:sz="4" w:space="0" w:color="1D7BFA" w:themeColor="accent1"/>
              <w:left w:val="nil"/>
              <w:bottom w:val="single" w:sz="4" w:space="0" w:color="1D7BFA" w:themeColor="accent1"/>
            </w:tcBorders>
            <w:vAlign w:val="center"/>
          </w:tcPr>
          <w:p w14:paraId="05124E98" w14:textId="77777777" w:rsidR="002042FE" w:rsidRDefault="002042FE" w:rsidP="00155B04">
            <w:r>
              <w:rPr>
                <w:rFonts w:cstheme="minorHAnsi"/>
              </w:rPr>
              <w:t>2021-01-01  -  2021-12-31</w:t>
            </w:r>
          </w:p>
        </w:tc>
      </w:tr>
      <w:tr w:rsidR="002042FE" w14:paraId="551B8FBE" w14:textId="77777777" w:rsidTr="00155B04">
        <w:trPr>
          <w:trHeight w:val="454"/>
        </w:trPr>
        <w:tc>
          <w:tcPr>
            <w:tcW w:w="1980" w:type="dxa"/>
            <w:tcBorders>
              <w:top w:val="single" w:sz="4" w:space="0" w:color="1D7BFA" w:themeColor="accent1"/>
              <w:bottom w:val="single" w:sz="4" w:space="0" w:color="1D7BFA" w:themeColor="accent1"/>
              <w:right w:val="nil"/>
            </w:tcBorders>
            <w:vAlign w:val="center"/>
          </w:tcPr>
          <w:p w14:paraId="6B41982A" w14:textId="77777777" w:rsidR="002042FE" w:rsidRDefault="002042FE" w:rsidP="00155B04">
            <w:pPr>
              <w:pStyle w:val="TabelTitel"/>
            </w:pPr>
            <w:r w:rsidRPr="0030027E">
              <w:t>Kontaktperson</w:t>
            </w:r>
          </w:p>
        </w:tc>
        <w:tc>
          <w:tcPr>
            <w:tcW w:w="7081" w:type="dxa"/>
            <w:tcBorders>
              <w:top w:val="single" w:sz="4" w:space="0" w:color="1D7BFA" w:themeColor="accent1"/>
              <w:left w:val="nil"/>
              <w:bottom w:val="single" w:sz="4" w:space="0" w:color="1D7BFA" w:themeColor="accent1"/>
            </w:tcBorders>
            <w:vAlign w:val="center"/>
          </w:tcPr>
          <w:p w14:paraId="4E7762F1" w14:textId="1422D537" w:rsidR="002042FE" w:rsidRDefault="008D4030" w:rsidP="00155B04">
            <w:r>
              <w:t>John Koch Nielsen</w:t>
            </w:r>
          </w:p>
        </w:tc>
      </w:tr>
    </w:tbl>
    <w:p w14:paraId="1D663DD9" w14:textId="568E1236" w:rsidR="002042FE" w:rsidRDefault="002042FE" w:rsidP="002042FE"/>
    <w:p w14:paraId="235D82CD" w14:textId="460631CF" w:rsidR="003025A8" w:rsidRDefault="003025A8" w:rsidP="003025A8">
      <w:pPr>
        <w:pStyle w:val="Heading10"/>
      </w:pPr>
      <w:r>
        <w:t>Learning from experts</w:t>
      </w:r>
    </w:p>
    <w:p w14:paraId="010E2B12" w14:textId="67C31447" w:rsidR="003025A8" w:rsidRDefault="003025A8" w:rsidP="003025A8"/>
    <w:p w14:paraId="41EDD03E" w14:textId="3CD30F4D" w:rsidR="003025A8" w:rsidRDefault="003025A8" w:rsidP="003025A8">
      <w:r>
        <w:t>Intro</w:t>
      </w:r>
    </w:p>
    <w:p w14:paraId="07FECD86" w14:textId="4A731485" w:rsidR="00F168B9" w:rsidRDefault="00F168B9" w:rsidP="003025A8">
      <w:r w:rsidRPr="00F168B9">
        <w:rPr>
          <w:noProof/>
          <w:lang w:val="en-US"/>
        </w:rPr>
        <w:drawing>
          <wp:inline distT="0" distB="0" distL="0" distR="0" wp14:anchorId="3BE70CC1" wp14:editId="48B1D062">
            <wp:extent cx="5760085" cy="2872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72105"/>
                    </a:xfrm>
                    <a:prstGeom prst="rect">
                      <a:avLst/>
                    </a:prstGeom>
                  </pic:spPr>
                </pic:pic>
              </a:graphicData>
            </a:graphic>
          </wp:inline>
        </w:drawing>
      </w:r>
    </w:p>
    <w:p w14:paraId="5EF76B1E" w14:textId="105B7EEA" w:rsidR="00F168B9" w:rsidRDefault="00F168B9" w:rsidP="003025A8">
      <w:pPr>
        <w:rPr>
          <w:lang w:val="en-US"/>
        </w:rPr>
      </w:pPr>
      <w:r>
        <w:rPr>
          <w:lang w:val="en-US"/>
        </w:rPr>
        <w:t>Stjæl tekst fra papers…</w:t>
      </w:r>
    </w:p>
    <w:p w14:paraId="507B6887" w14:textId="724F1577" w:rsidR="00F168B9" w:rsidRDefault="00F168B9" w:rsidP="003025A8">
      <w:pPr>
        <w:rPr>
          <w:lang w:val="en-US"/>
        </w:rPr>
      </w:pPr>
      <w:r w:rsidRPr="00F168B9">
        <w:rPr>
          <w:highlight w:val="yellow"/>
          <w:lang w:val="en-US"/>
        </w:rPr>
        <w:t>Most AI algorithms used today to play games uses a reward and tries to optimize this reward, but for many tasks it is difficult to design a reward, just imagine a self driving car, how to reward a overtake situation…</w:t>
      </w:r>
    </w:p>
    <w:p w14:paraId="067C86E1" w14:textId="6BAE8EF6" w:rsidR="00F168B9" w:rsidRDefault="00F168B9" w:rsidP="003025A8">
      <w:pPr>
        <w:rPr>
          <w:lang w:val="en-US"/>
        </w:rPr>
      </w:pPr>
      <w:r>
        <w:rPr>
          <w:lang w:val="en-US"/>
        </w:rPr>
        <w:t>We try here to use VDR recordings form a real ferry to exstract what the captain did.</w:t>
      </w:r>
    </w:p>
    <w:p w14:paraId="22AF74D8" w14:textId="5F674476" w:rsidR="00F168B9" w:rsidRPr="008A3595" w:rsidRDefault="00F168B9" w:rsidP="003025A8">
      <w:pPr>
        <w:rPr>
          <w:b/>
          <w:bCs/>
          <w:lang w:val="en-US"/>
        </w:rPr>
      </w:pPr>
      <w:r w:rsidRPr="008A3595">
        <w:rPr>
          <w:b/>
          <w:bCs/>
          <w:lang w:val="en-US"/>
        </w:rPr>
        <w:t>Sensor signals available</w:t>
      </w:r>
    </w:p>
    <w:tbl>
      <w:tblPr>
        <w:tblStyle w:val="TableGrid"/>
        <w:tblW w:w="0" w:type="auto"/>
        <w:tblLook w:val="04A0" w:firstRow="1" w:lastRow="0" w:firstColumn="1" w:lastColumn="0" w:noHBand="0" w:noVBand="1"/>
      </w:tblPr>
      <w:tblGrid>
        <w:gridCol w:w="2714"/>
        <w:gridCol w:w="3545"/>
        <w:gridCol w:w="2802"/>
      </w:tblGrid>
      <w:tr w:rsidR="00F168B9" w14:paraId="4D3FCB32" w14:textId="77777777" w:rsidTr="00155B04">
        <w:tc>
          <w:tcPr>
            <w:tcW w:w="2830" w:type="dxa"/>
            <w:shd w:val="clear" w:color="auto" w:fill="A6A6A6" w:themeFill="background1" w:themeFillShade="A6"/>
          </w:tcPr>
          <w:p w14:paraId="23191C8A" w14:textId="77777777" w:rsidR="00F168B9" w:rsidRDefault="00F168B9" w:rsidP="00155B04">
            <w:r>
              <w:t>Column name</w:t>
            </w:r>
          </w:p>
        </w:tc>
        <w:tc>
          <w:tcPr>
            <w:tcW w:w="3791" w:type="dxa"/>
            <w:shd w:val="clear" w:color="auto" w:fill="A6A6A6" w:themeFill="background1" w:themeFillShade="A6"/>
          </w:tcPr>
          <w:p w14:paraId="1568A2F7" w14:textId="77777777" w:rsidR="00F168B9" w:rsidRDefault="00F168B9" w:rsidP="00155B04">
            <w:r>
              <w:t>Description</w:t>
            </w:r>
          </w:p>
        </w:tc>
        <w:tc>
          <w:tcPr>
            <w:tcW w:w="3007" w:type="dxa"/>
            <w:shd w:val="clear" w:color="auto" w:fill="A6A6A6" w:themeFill="background1" w:themeFillShade="A6"/>
          </w:tcPr>
          <w:p w14:paraId="6A40A67C" w14:textId="77777777" w:rsidR="00F168B9" w:rsidRDefault="00F168B9" w:rsidP="00155B04">
            <w:r>
              <w:t>Unit</w:t>
            </w:r>
          </w:p>
        </w:tc>
      </w:tr>
      <w:tr w:rsidR="00F168B9" w14:paraId="1E3D8881" w14:textId="77777777" w:rsidTr="00155B04">
        <w:tc>
          <w:tcPr>
            <w:tcW w:w="2830" w:type="dxa"/>
          </w:tcPr>
          <w:p w14:paraId="23632970" w14:textId="77777777" w:rsidR="00F168B9" w:rsidRDefault="00F168B9" w:rsidP="00155B04">
            <w:r>
              <w:t>Datetime</w:t>
            </w:r>
          </w:p>
        </w:tc>
        <w:tc>
          <w:tcPr>
            <w:tcW w:w="3791" w:type="dxa"/>
          </w:tcPr>
          <w:p w14:paraId="2E397339" w14:textId="12942A1B" w:rsidR="00F168B9" w:rsidRDefault="00F168B9" w:rsidP="00155B04">
            <w:r>
              <w:t>Date and time</w:t>
            </w:r>
          </w:p>
        </w:tc>
        <w:tc>
          <w:tcPr>
            <w:tcW w:w="3007" w:type="dxa"/>
          </w:tcPr>
          <w:p w14:paraId="6D061AC2" w14:textId="77777777" w:rsidR="00F168B9" w:rsidRDefault="00F168B9" w:rsidP="00155B04"/>
        </w:tc>
      </w:tr>
      <w:tr w:rsidR="00F168B9" w14:paraId="26532AFB" w14:textId="77777777" w:rsidTr="00155B04">
        <w:tc>
          <w:tcPr>
            <w:tcW w:w="2830" w:type="dxa"/>
          </w:tcPr>
          <w:p w14:paraId="39AA7270" w14:textId="77777777" w:rsidR="00F168B9" w:rsidRDefault="00F168B9" w:rsidP="00155B04">
            <w:r>
              <w:t xml:space="preserve">Lat  </w:t>
            </w:r>
          </w:p>
        </w:tc>
        <w:tc>
          <w:tcPr>
            <w:tcW w:w="3791" w:type="dxa"/>
          </w:tcPr>
          <w:p w14:paraId="5AF507A8" w14:textId="77777777" w:rsidR="00F168B9" w:rsidRDefault="00F168B9" w:rsidP="00155B04">
            <w:r>
              <w:t>Position latitude</w:t>
            </w:r>
          </w:p>
        </w:tc>
        <w:tc>
          <w:tcPr>
            <w:tcW w:w="3007" w:type="dxa"/>
          </w:tcPr>
          <w:p w14:paraId="05339120" w14:textId="77777777" w:rsidR="00F168B9" w:rsidRDefault="00F168B9" w:rsidP="00155B04">
            <w:r>
              <w:t>Decimal degree</w:t>
            </w:r>
          </w:p>
        </w:tc>
      </w:tr>
      <w:tr w:rsidR="00F168B9" w14:paraId="7DCD2763" w14:textId="77777777" w:rsidTr="00155B04">
        <w:tc>
          <w:tcPr>
            <w:tcW w:w="2830" w:type="dxa"/>
          </w:tcPr>
          <w:p w14:paraId="5FA4950E" w14:textId="77777777" w:rsidR="00F168B9" w:rsidRDefault="00F168B9" w:rsidP="00155B04">
            <w:r>
              <w:t>N_S</w:t>
            </w:r>
          </w:p>
        </w:tc>
        <w:tc>
          <w:tcPr>
            <w:tcW w:w="3791" w:type="dxa"/>
          </w:tcPr>
          <w:p w14:paraId="47F72AEE" w14:textId="77777777" w:rsidR="00F168B9" w:rsidRDefault="00F168B9" w:rsidP="00155B04">
            <w:r>
              <w:t>Letter indicating North/South</w:t>
            </w:r>
          </w:p>
        </w:tc>
        <w:tc>
          <w:tcPr>
            <w:tcW w:w="3007" w:type="dxa"/>
          </w:tcPr>
          <w:p w14:paraId="7036B510" w14:textId="77777777" w:rsidR="00F168B9" w:rsidRDefault="00F168B9" w:rsidP="00155B04"/>
        </w:tc>
      </w:tr>
      <w:tr w:rsidR="00F168B9" w14:paraId="316E63B3" w14:textId="77777777" w:rsidTr="00155B04">
        <w:tc>
          <w:tcPr>
            <w:tcW w:w="2830" w:type="dxa"/>
          </w:tcPr>
          <w:p w14:paraId="426CF57B" w14:textId="77777777" w:rsidR="00F168B9" w:rsidRDefault="00F168B9" w:rsidP="00155B04">
            <w:r>
              <w:t>Long</w:t>
            </w:r>
          </w:p>
        </w:tc>
        <w:tc>
          <w:tcPr>
            <w:tcW w:w="3791" w:type="dxa"/>
          </w:tcPr>
          <w:p w14:paraId="6912348A" w14:textId="77777777" w:rsidR="00F168B9" w:rsidRDefault="00F168B9" w:rsidP="00155B04">
            <w:r>
              <w:t>Position longitude</w:t>
            </w:r>
          </w:p>
        </w:tc>
        <w:tc>
          <w:tcPr>
            <w:tcW w:w="3007" w:type="dxa"/>
          </w:tcPr>
          <w:p w14:paraId="7A768F8F" w14:textId="77777777" w:rsidR="00F168B9" w:rsidRDefault="00F168B9" w:rsidP="00155B04">
            <w:r>
              <w:t>Decimal degree</w:t>
            </w:r>
          </w:p>
        </w:tc>
      </w:tr>
      <w:tr w:rsidR="00F168B9" w14:paraId="29913B4A" w14:textId="77777777" w:rsidTr="00155B04">
        <w:tc>
          <w:tcPr>
            <w:tcW w:w="2830" w:type="dxa"/>
          </w:tcPr>
          <w:p w14:paraId="72F3A284" w14:textId="77777777" w:rsidR="00F168B9" w:rsidRDefault="00F168B9" w:rsidP="00155B04">
            <w:r>
              <w:t>Heading</w:t>
            </w:r>
          </w:p>
        </w:tc>
        <w:tc>
          <w:tcPr>
            <w:tcW w:w="3791" w:type="dxa"/>
          </w:tcPr>
          <w:p w14:paraId="07AE8FA7" w14:textId="77777777" w:rsidR="00F168B9" w:rsidRDefault="00F168B9" w:rsidP="00155B04">
            <w:r>
              <w:t>Heading true (relative North)</w:t>
            </w:r>
          </w:p>
        </w:tc>
        <w:tc>
          <w:tcPr>
            <w:tcW w:w="3007" w:type="dxa"/>
          </w:tcPr>
          <w:p w14:paraId="4EC9AA25" w14:textId="77777777" w:rsidR="00F168B9" w:rsidRDefault="00F168B9" w:rsidP="00155B04">
            <w:r>
              <w:t>Degree</w:t>
            </w:r>
          </w:p>
        </w:tc>
      </w:tr>
      <w:tr w:rsidR="00F168B9" w14:paraId="2D63F801" w14:textId="77777777" w:rsidTr="00155B04">
        <w:tc>
          <w:tcPr>
            <w:tcW w:w="2830" w:type="dxa"/>
          </w:tcPr>
          <w:p w14:paraId="439C444C" w14:textId="77777777" w:rsidR="00F168B9" w:rsidRDefault="00F168B9" w:rsidP="00155B04">
            <w:r>
              <w:t>COG</w:t>
            </w:r>
          </w:p>
        </w:tc>
        <w:tc>
          <w:tcPr>
            <w:tcW w:w="3791" w:type="dxa"/>
          </w:tcPr>
          <w:p w14:paraId="5CF4FD36" w14:textId="77777777" w:rsidR="00F168B9" w:rsidRDefault="00F168B9" w:rsidP="00155B04">
            <w:r>
              <w:t>Course over ground</w:t>
            </w:r>
          </w:p>
        </w:tc>
        <w:tc>
          <w:tcPr>
            <w:tcW w:w="3007" w:type="dxa"/>
          </w:tcPr>
          <w:p w14:paraId="3DA2E625" w14:textId="77777777" w:rsidR="00F168B9" w:rsidRDefault="00F168B9" w:rsidP="00155B04">
            <w:r>
              <w:t>Degree</w:t>
            </w:r>
          </w:p>
        </w:tc>
      </w:tr>
      <w:tr w:rsidR="00F168B9" w14:paraId="5464E4BA" w14:textId="77777777" w:rsidTr="00155B04">
        <w:tc>
          <w:tcPr>
            <w:tcW w:w="2830" w:type="dxa"/>
          </w:tcPr>
          <w:p w14:paraId="6F2DFAAE" w14:textId="77777777" w:rsidR="00F168B9" w:rsidRDefault="00F168B9" w:rsidP="00155B04">
            <w:r>
              <w:t>SOG</w:t>
            </w:r>
          </w:p>
        </w:tc>
        <w:tc>
          <w:tcPr>
            <w:tcW w:w="3791" w:type="dxa"/>
          </w:tcPr>
          <w:p w14:paraId="51F6C784" w14:textId="77777777" w:rsidR="00F168B9" w:rsidRDefault="00F168B9" w:rsidP="00155B04">
            <w:r>
              <w:t>Speed over ground</w:t>
            </w:r>
          </w:p>
        </w:tc>
        <w:tc>
          <w:tcPr>
            <w:tcW w:w="3007" w:type="dxa"/>
          </w:tcPr>
          <w:p w14:paraId="0350F8C9" w14:textId="77777777" w:rsidR="00F168B9" w:rsidRDefault="00F168B9" w:rsidP="00155B04">
            <w:r>
              <w:t>Knots</w:t>
            </w:r>
          </w:p>
        </w:tc>
      </w:tr>
      <w:tr w:rsidR="00F168B9" w14:paraId="58810E67" w14:textId="77777777" w:rsidTr="00155B04">
        <w:tc>
          <w:tcPr>
            <w:tcW w:w="2830" w:type="dxa"/>
          </w:tcPr>
          <w:p w14:paraId="3DA785C5" w14:textId="77777777" w:rsidR="00F168B9" w:rsidRDefault="00F168B9" w:rsidP="00155B04">
            <w:r>
              <w:t>STW_UW</w:t>
            </w:r>
          </w:p>
        </w:tc>
        <w:tc>
          <w:tcPr>
            <w:tcW w:w="3791" w:type="dxa"/>
          </w:tcPr>
          <w:p w14:paraId="5EC3AB02" w14:textId="77777777" w:rsidR="00F168B9" w:rsidRDefault="00F168B9" w:rsidP="00155B04">
            <w:r>
              <w:t>Speed through water (longitudinal)</w:t>
            </w:r>
          </w:p>
        </w:tc>
        <w:tc>
          <w:tcPr>
            <w:tcW w:w="3007" w:type="dxa"/>
          </w:tcPr>
          <w:p w14:paraId="138460C5" w14:textId="77777777" w:rsidR="00F168B9" w:rsidRDefault="00F168B9" w:rsidP="00155B04">
            <w:r>
              <w:t>Knots</w:t>
            </w:r>
          </w:p>
        </w:tc>
      </w:tr>
      <w:tr w:rsidR="00F168B9" w14:paraId="5475B748" w14:textId="77777777" w:rsidTr="00155B04">
        <w:tc>
          <w:tcPr>
            <w:tcW w:w="2830" w:type="dxa"/>
          </w:tcPr>
          <w:p w14:paraId="6A125F08" w14:textId="77777777" w:rsidR="00F168B9" w:rsidRDefault="00F168B9" w:rsidP="00155B04">
            <w:r>
              <w:t>STW_VW</w:t>
            </w:r>
          </w:p>
        </w:tc>
        <w:tc>
          <w:tcPr>
            <w:tcW w:w="3791" w:type="dxa"/>
          </w:tcPr>
          <w:p w14:paraId="5DD49909" w14:textId="77777777" w:rsidR="00F168B9" w:rsidRDefault="00F168B9" w:rsidP="00155B04">
            <w:r>
              <w:t>Speed through water (sidewards)</w:t>
            </w:r>
          </w:p>
        </w:tc>
        <w:tc>
          <w:tcPr>
            <w:tcW w:w="3007" w:type="dxa"/>
          </w:tcPr>
          <w:p w14:paraId="3FFFD406" w14:textId="77777777" w:rsidR="00F168B9" w:rsidRDefault="00F168B9" w:rsidP="00155B04">
            <w:r>
              <w:t>knots</w:t>
            </w:r>
          </w:p>
        </w:tc>
      </w:tr>
      <w:tr w:rsidR="00F168B9" w14:paraId="0AA8550E" w14:textId="77777777" w:rsidTr="00155B04">
        <w:tc>
          <w:tcPr>
            <w:tcW w:w="2830" w:type="dxa"/>
          </w:tcPr>
          <w:p w14:paraId="43051B79" w14:textId="77777777" w:rsidR="00F168B9" w:rsidRDefault="00F168B9" w:rsidP="00155B04">
            <w:r>
              <w:t>SOG_U</w:t>
            </w:r>
          </w:p>
        </w:tc>
        <w:tc>
          <w:tcPr>
            <w:tcW w:w="3791" w:type="dxa"/>
          </w:tcPr>
          <w:p w14:paraId="35FBD463" w14:textId="77777777" w:rsidR="00F168B9" w:rsidRDefault="00F168B9" w:rsidP="00155B04">
            <w:r>
              <w:t>Speed over ground Longitudinal</w:t>
            </w:r>
          </w:p>
        </w:tc>
        <w:tc>
          <w:tcPr>
            <w:tcW w:w="3007" w:type="dxa"/>
          </w:tcPr>
          <w:p w14:paraId="190FB53B" w14:textId="77777777" w:rsidR="00F168B9" w:rsidRDefault="00F168B9" w:rsidP="00155B04">
            <w:r>
              <w:t>knots</w:t>
            </w:r>
          </w:p>
        </w:tc>
      </w:tr>
      <w:tr w:rsidR="00F168B9" w14:paraId="7C8E89CE" w14:textId="77777777" w:rsidTr="00155B04">
        <w:tc>
          <w:tcPr>
            <w:tcW w:w="2830" w:type="dxa"/>
          </w:tcPr>
          <w:p w14:paraId="76D3AB89" w14:textId="77777777" w:rsidR="00F168B9" w:rsidRDefault="00F168B9" w:rsidP="00155B04">
            <w:r>
              <w:t>SOG_V</w:t>
            </w:r>
          </w:p>
        </w:tc>
        <w:tc>
          <w:tcPr>
            <w:tcW w:w="3791" w:type="dxa"/>
          </w:tcPr>
          <w:p w14:paraId="3168A27A" w14:textId="77777777" w:rsidR="00F168B9" w:rsidRDefault="00F168B9" w:rsidP="00155B04">
            <w:r>
              <w:t>Speed over ground transverse</w:t>
            </w:r>
          </w:p>
        </w:tc>
        <w:tc>
          <w:tcPr>
            <w:tcW w:w="3007" w:type="dxa"/>
          </w:tcPr>
          <w:p w14:paraId="162DF7F7" w14:textId="77777777" w:rsidR="00F168B9" w:rsidRDefault="00F168B9" w:rsidP="00155B04">
            <w:r>
              <w:t>knots</w:t>
            </w:r>
          </w:p>
        </w:tc>
      </w:tr>
      <w:tr w:rsidR="00F168B9" w14:paraId="0FE26119" w14:textId="77777777" w:rsidTr="00155B04">
        <w:tc>
          <w:tcPr>
            <w:tcW w:w="2830" w:type="dxa"/>
          </w:tcPr>
          <w:p w14:paraId="0349A431" w14:textId="77777777" w:rsidR="00F168B9" w:rsidRDefault="00F168B9" w:rsidP="00155B04">
            <w:r>
              <w:t>Turnrate</w:t>
            </w:r>
          </w:p>
        </w:tc>
        <w:tc>
          <w:tcPr>
            <w:tcW w:w="3791" w:type="dxa"/>
          </w:tcPr>
          <w:p w14:paraId="3B2CA51F" w14:textId="77777777" w:rsidR="00F168B9" w:rsidRDefault="00F168B9" w:rsidP="00155B04">
            <w:r>
              <w:t>Turnrate</w:t>
            </w:r>
          </w:p>
        </w:tc>
        <w:tc>
          <w:tcPr>
            <w:tcW w:w="3007" w:type="dxa"/>
          </w:tcPr>
          <w:p w14:paraId="3AC76E61" w14:textId="77777777" w:rsidR="00F168B9" w:rsidRDefault="00F168B9" w:rsidP="00155B04">
            <w:r>
              <w:t>Deg/min</w:t>
            </w:r>
          </w:p>
        </w:tc>
      </w:tr>
      <w:tr w:rsidR="00F168B9" w14:paraId="7BB01881" w14:textId="77777777" w:rsidTr="00155B04">
        <w:tc>
          <w:tcPr>
            <w:tcW w:w="2830" w:type="dxa"/>
          </w:tcPr>
          <w:p w14:paraId="7AB3B819" w14:textId="77777777" w:rsidR="00F168B9" w:rsidRDefault="00F168B9" w:rsidP="00155B04">
            <w:r>
              <w:t>Depth</w:t>
            </w:r>
          </w:p>
        </w:tc>
        <w:tc>
          <w:tcPr>
            <w:tcW w:w="3791" w:type="dxa"/>
          </w:tcPr>
          <w:p w14:paraId="5BAA83E0" w14:textId="77777777" w:rsidR="00F168B9" w:rsidRDefault="00F168B9" w:rsidP="00155B04">
            <w:r>
              <w:t>Depth below transducer</w:t>
            </w:r>
          </w:p>
        </w:tc>
        <w:tc>
          <w:tcPr>
            <w:tcW w:w="3007" w:type="dxa"/>
          </w:tcPr>
          <w:p w14:paraId="37921EB0" w14:textId="77777777" w:rsidR="00F168B9" w:rsidRDefault="00F168B9" w:rsidP="00155B04">
            <w:r>
              <w:t>m</w:t>
            </w:r>
          </w:p>
        </w:tc>
      </w:tr>
      <w:tr w:rsidR="00F168B9" w14:paraId="679C2042" w14:textId="77777777" w:rsidTr="00155B04">
        <w:tc>
          <w:tcPr>
            <w:tcW w:w="2830" w:type="dxa"/>
          </w:tcPr>
          <w:p w14:paraId="2DA91383" w14:textId="77777777" w:rsidR="00F168B9" w:rsidRDefault="00F168B9" w:rsidP="00155B04">
            <w:r>
              <w:t>W_dir_T</w:t>
            </w:r>
          </w:p>
        </w:tc>
        <w:tc>
          <w:tcPr>
            <w:tcW w:w="3791" w:type="dxa"/>
          </w:tcPr>
          <w:p w14:paraId="4A5E4BCD" w14:textId="77777777" w:rsidR="00F168B9" w:rsidRDefault="00F168B9" w:rsidP="00155B04">
            <w:r>
              <w:t>Wind direction true</w:t>
            </w:r>
          </w:p>
        </w:tc>
        <w:tc>
          <w:tcPr>
            <w:tcW w:w="3007" w:type="dxa"/>
          </w:tcPr>
          <w:p w14:paraId="1E8ECEB1" w14:textId="77777777" w:rsidR="00F168B9" w:rsidRDefault="00F168B9" w:rsidP="00155B04">
            <w:r>
              <w:t>Deg</w:t>
            </w:r>
          </w:p>
        </w:tc>
      </w:tr>
      <w:tr w:rsidR="00F168B9" w14:paraId="37B23637" w14:textId="77777777" w:rsidTr="00155B04">
        <w:tc>
          <w:tcPr>
            <w:tcW w:w="2830" w:type="dxa"/>
          </w:tcPr>
          <w:p w14:paraId="6B8E7A83" w14:textId="77777777" w:rsidR="00F168B9" w:rsidRDefault="00F168B9" w:rsidP="00155B04">
            <w:r>
              <w:t>Speed_MS_T</w:t>
            </w:r>
          </w:p>
        </w:tc>
        <w:tc>
          <w:tcPr>
            <w:tcW w:w="3791" w:type="dxa"/>
          </w:tcPr>
          <w:p w14:paraId="53FEDB11" w14:textId="77777777" w:rsidR="00F168B9" w:rsidRDefault="00F168B9" w:rsidP="00155B04">
            <w:r>
              <w:t>Wind speed true</w:t>
            </w:r>
          </w:p>
        </w:tc>
        <w:tc>
          <w:tcPr>
            <w:tcW w:w="3007" w:type="dxa"/>
          </w:tcPr>
          <w:p w14:paraId="7326EF2B" w14:textId="77777777" w:rsidR="00F168B9" w:rsidRDefault="00F168B9" w:rsidP="00155B04">
            <w:r>
              <w:t>m/s</w:t>
            </w:r>
          </w:p>
        </w:tc>
      </w:tr>
      <w:tr w:rsidR="00F168B9" w14:paraId="11EB5702" w14:textId="77777777" w:rsidTr="00155B04">
        <w:tc>
          <w:tcPr>
            <w:tcW w:w="2830" w:type="dxa"/>
          </w:tcPr>
          <w:p w14:paraId="4AD69D8B" w14:textId="77777777" w:rsidR="00F168B9" w:rsidRDefault="00F168B9" w:rsidP="00155B04">
            <w:r>
              <w:t>W_dir_R</w:t>
            </w:r>
          </w:p>
        </w:tc>
        <w:tc>
          <w:tcPr>
            <w:tcW w:w="3791" w:type="dxa"/>
          </w:tcPr>
          <w:p w14:paraId="2666B4DD" w14:textId="77777777" w:rsidR="00F168B9" w:rsidRDefault="00F168B9" w:rsidP="00155B04">
            <w:r>
              <w:t>Relative wind direction</w:t>
            </w:r>
          </w:p>
        </w:tc>
        <w:tc>
          <w:tcPr>
            <w:tcW w:w="3007" w:type="dxa"/>
          </w:tcPr>
          <w:p w14:paraId="4D35542E" w14:textId="77777777" w:rsidR="00F168B9" w:rsidRDefault="00F168B9" w:rsidP="00155B04">
            <w:r>
              <w:t>Deg</w:t>
            </w:r>
          </w:p>
        </w:tc>
      </w:tr>
      <w:tr w:rsidR="00F168B9" w14:paraId="4AD20A8C" w14:textId="77777777" w:rsidTr="00155B04">
        <w:tc>
          <w:tcPr>
            <w:tcW w:w="2830" w:type="dxa"/>
          </w:tcPr>
          <w:p w14:paraId="0C75A998" w14:textId="77777777" w:rsidR="00F168B9" w:rsidRDefault="00F168B9" w:rsidP="00155B04">
            <w:r>
              <w:t>W_Speed_R_KN</w:t>
            </w:r>
          </w:p>
        </w:tc>
        <w:tc>
          <w:tcPr>
            <w:tcW w:w="3791" w:type="dxa"/>
          </w:tcPr>
          <w:p w14:paraId="18F7D2BC" w14:textId="77777777" w:rsidR="00F168B9" w:rsidRDefault="00F168B9" w:rsidP="00155B04">
            <w:r>
              <w:t xml:space="preserve">Relative wind speed </w:t>
            </w:r>
          </w:p>
        </w:tc>
        <w:tc>
          <w:tcPr>
            <w:tcW w:w="3007" w:type="dxa"/>
          </w:tcPr>
          <w:p w14:paraId="765C37B5" w14:textId="77777777" w:rsidR="00F168B9" w:rsidRDefault="00F168B9" w:rsidP="00155B04">
            <w:r>
              <w:t>Knots</w:t>
            </w:r>
          </w:p>
        </w:tc>
      </w:tr>
      <w:tr w:rsidR="00F168B9" w14:paraId="644265A6" w14:textId="77777777" w:rsidTr="00155B04">
        <w:tc>
          <w:tcPr>
            <w:tcW w:w="2830" w:type="dxa"/>
          </w:tcPr>
          <w:p w14:paraId="76EB76FF" w14:textId="77777777" w:rsidR="00F168B9" w:rsidRPr="00D449C9" w:rsidRDefault="00F168B9" w:rsidP="00155B04">
            <w:r>
              <w:t>PD_C</w:t>
            </w:r>
            <w:r w:rsidRPr="00D449C9">
              <w:t xml:space="preserve"> </w:t>
            </w:r>
          </w:p>
        </w:tc>
        <w:tc>
          <w:tcPr>
            <w:tcW w:w="3791" w:type="dxa"/>
          </w:tcPr>
          <w:p w14:paraId="4241022F" w14:textId="77777777" w:rsidR="00F168B9" w:rsidRDefault="00F168B9" w:rsidP="00155B04">
            <w:r>
              <w:t>Pitch command</w:t>
            </w:r>
          </w:p>
        </w:tc>
        <w:tc>
          <w:tcPr>
            <w:tcW w:w="3007" w:type="dxa"/>
          </w:tcPr>
          <w:p w14:paraId="52FD8E21" w14:textId="77777777" w:rsidR="00F168B9" w:rsidRDefault="00F168B9" w:rsidP="00155B04"/>
        </w:tc>
      </w:tr>
      <w:tr w:rsidR="00F168B9" w14:paraId="066D6099" w14:textId="77777777" w:rsidTr="00155B04">
        <w:tc>
          <w:tcPr>
            <w:tcW w:w="2830" w:type="dxa"/>
          </w:tcPr>
          <w:p w14:paraId="62426D17" w14:textId="77777777" w:rsidR="00F168B9" w:rsidRPr="00D449C9" w:rsidRDefault="00F168B9" w:rsidP="00155B04">
            <w:r>
              <w:t xml:space="preserve">PD_S </w:t>
            </w:r>
          </w:p>
        </w:tc>
        <w:tc>
          <w:tcPr>
            <w:tcW w:w="3791" w:type="dxa"/>
          </w:tcPr>
          <w:p w14:paraId="295FF8C1" w14:textId="77777777" w:rsidR="00F168B9" w:rsidRDefault="00F168B9" w:rsidP="00155B04">
            <w:r>
              <w:t>Pitch statust</w:t>
            </w:r>
          </w:p>
        </w:tc>
        <w:tc>
          <w:tcPr>
            <w:tcW w:w="3007" w:type="dxa"/>
          </w:tcPr>
          <w:p w14:paraId="61D6BF15" w14:textId="77777777" w:rsidR="00F168B9" w:rsidRDefault="00F168B9" w:rsidP="00155B04"/>
        </w:tc>
      </w:tr>
      <w:tr w:rsidR="00F168B9" w14:paraId="078AF272" w14:textId="77777777" w:rsidTr="00155B04">
        <w:tc>
          <w:tcPr>
            <w:tcW w:w="2830" w:type="dxa"/>
          </w:tcPr>
          <w:p w14:paraId="2D1F8A80" w14:textId="77777777" w:rsidR="00F168B9" w:rsidRPr="00D449C9" w:rsidRDefault="00F168B9" w:rsidP="00155B04">
            <w:r w:rsidRPr="00D449C9">
              <w:t>CentRPM_C</w:t>
            </w:r>
          </w:p>
        </w:tc>
        <w:tc>
          <w:tcPr>
            <w:tcW w:w="3791" w:type="dxa"/>
          </w:tcPr>
          <w:p w14:paraId="2E111DD4" w14:textId="77777777" w:rsidR="00F168B9" w:rsidRDefault="00F168B9" w:rsidP="00155B04">
            <w:r>
              <w:t>Centre RPM Command</w:t>
            </w:r>
          </w:p>
        </w:tc>
        <w:tc>
          <w:tcPr>
            <w:tcW w:w="3007" w:type="dxa"/>
          </w:tcPr>
          <w:p w14:paraId="61B212DF" w14:textId="77777777" w:rsidR="00F168B9" w:rsidRDefault="00F168B9" w:rsidP="00155B04">
            <w:r>
              <w:t>RPM</w:t>
            </w:r>
          </w:p>
        </w:tc>
      </w:tr>
      <w:tr w:rsidR="00F168B9" w14:paraId="26908106" w14:textId="77777777" w:rsidTr="00155B04">
        <w:tc>
          <w:tcPr>
            <w:tcW w:w="2830" w:type="dxa"/>
          </w:tcPr>
          <w:p w14:paraId="7883B56F" w14:textId="77777777" w:rsidR="00F168B9" w:rsidRPr="00D449C9" w:rsidRDefault="00F168B9" w:rsidP="00155B04">
            <w:r w:rsidRPr="00D449C9">
              <w:t xml:space="preserve">CentRPM_S_pct </w:t>
            </w:r>
          </w:p>
        </w:tc>
        <w:tc>
          <w:tcPr>
            <w:tcW w:w="3791" w:type="dxa"/>
          </w:tcPr>
          <w:p w14:paraId="6FD4621A" w14:textId="77777777" w:rsidR="00F168B9" w:rsidRDefault="00F168B9" w:rsidP="00155B04">
            <w:r>
              <w:t>Centre RPM Status</w:t>
            </w:r>
          </w:p>
        </w:tc>
        <w:tc>
          <w:tcPr>
            <w:tcW w:w="3007" w:type="dxa"/>
          </w:tcPr>
          <w:p w14:paraId="41C4662C" w14:textId="77777777" w:rsidR="00F168B9" w:rsidRDefault="00F168B9" w:rsidP="00155B04">
            <w:r>
              <w:t>%</w:t>
            </w:r>
          </w:p>
        </w:tc>
      </w:tr>
      <w:tr w:rsidR="00F168B9" w14:paraId="55A804DD" w14:textId="77777777" w:rsidTr="00155B04">
        <w:tc>
          <w:tcPr>
            <w:tcW w:w="2830" w:type="dxa"/>
          </w:tcPr>
          <w:p w14:paraId="10B29142" w14:textId="77777777" w:rsidR="00F168B9" w:rsidRPr="00D449C9" w:rsidRDefault="00F168B9" w:rsidP="00155B04">
            <w:r w:rsidRPr="00D449C9">
              <w:t>CentRPM_S_abs</w:t>
            </w:r>
          </w:p>
        </w:tc>
        <w:tc>
          <w:tcPr>
            <w:tcW w:w="3791" w:type="dxa"/>
          </w:tcPr>
          <w:p w14:paraId="2D7B4ECB" w14:textId="77777777" w:rsidR="00F168B9" w:rsidRDefault="00F168B9" w:rsidP="00155B04">
            <w:r>
              <w:t>Centre RPM Status</w:t>
            </w:r>
          </w:p>
        </w:tc>
        <w:tc>
          <w:tcPr>
            <w:tcW w:w="3007" w:type="dxa"/>
          </w:tcPr>
          <w:p w14:paraId="6E8A95F7" w14:textId="77777777" w:rsidR="00F168B9" w:rsidRDefault="00F168B9" w:rsidP="00155B04">
            <w:r>
              <w:t>RPM</w:t>
            </w:r>
          </w:p>
        </w:tc>
      </w:tr>
      <w:tr w:rsidR="00F168B9" w14:paraId="213ADD18" w14:textId="77777777" w:rsidTr="00155B04">
        <w:tc>
          <w:tcPr>
            <w:tcW w:w="2830" w:type="dxa"/>
          </w:tcPr>
          <w:p w14:paraId="29CF6DED" w14:textId="77777777" w:rsidR="00F168B9" w:rsidRPr="00D449C9" w:rsidRDefault="00F168B9" w:rsidP="00155B04">
            <w:r w:rsidRPr="00D449C9">
              <w:t>CentRud_C</w:t>
            </w:r>
          </w:p>
        </w:tc>
        <w:tc>
          <w:tcPr>
            <w:tcW w:w="3791" w:type="dxa"/>
          </w:tcPr>
          <w:p w14:paraId="15B8D632" w14:textId="77777777" w:rsidR="00F168B9" w:rsidRDefault="00F168B9" w:rsidP="00155B04">
            <w:r>
              <w:t>Centre rudder command</w:t>
            </w:r>
          </w:p>
        </w:tc>
        <w:tc>
          <w:tcPr>
            <w:tcW w:w="3007" w:type="dxa"/>
          </w:tcPr>
          <w:p w14:paraId="6EFDFF5F" w14:textId="77777777" w:rsidR="00F168B9" w:rsidRDefault="00F168B9" w:rsidP="00155B04">
            <w:r>
              <w:t>deg</w:t>
            </w:r>
          </w:p>
        </w:tc>
      </w:tr>
      <w:tr w:rsidR="00F168B9" w14:paraId="03CA2230" w14:textId="77777777" w:rsidTr="00155B04">
        <w:tc>
          <w:tcPr>
            <w:tcW w:w="2830" w:type="dxa"/>
          </w:tcPr>
          <w:p w14:paraId="6A40A5AD" w14:textId="77777777" w:rsidR="00F168B9" w:rsidRPr="00D449C9" w:rsidRDefault="00F168B9" w:rsidP="00155B04">
            <w:r w:rsidRPr="00D449C9">
              <w:t>CentRud_S</w:t>
            </w:r>
          </w:p>
        </w:tc>
        <w:tc>
          <w:tcPr>
            <w:tcW w:w="3791" w:type="dxa"/>
          </w:tcPr>
          <w:p w14:paraId="4D20D462" w14:textId="77777777" w:rsidR="00F168B9" w:rsidRDefault="00F168B9" w:rsidP="00155B04">
            <w:r>
              <w:t>Centre rudder status</w:t>
            </w:r>
          </w:p>
        </w:tc>
        <w:tc>
          <w:tcPr>
            <w:tcW w:w="3007" w:type="dxa"/>
          </w:tcPr>
          <w:p w14:paraId="7F809B13" w14:textId="77777777" w:rsidR="00F168B9" w:rsidRDefault="00F168B9" w:rsidP="00155B04">
            <w:r>
              <w:t>deg</w:t>
            </w:r>
          </w:p>
        </w:tc>
      </w:tr>
      <w:tr w:rsidR="00F168B9" w14:paraId="1BC53369" w14:textId="77777777" w:rsidTr="00155B04">
        <w:tc>
          <w:tcPr>
            <w:tcW w:w="2830" w:type="dxa"/>
          </w:tcPr>
          <w:p w14:paraId="7C8E4FB2" w14:textId="77777777" w:rsidR="00F168B9" w:rsidRPr="00D449C9" w:rsidRDefault="00F168B9" w:rsidP="00155B04">
            <w:r w:rsidRPr="00D449C9">
              <w:t>PortM_Load</w:t>
            </w:r>
          </w:p>
        </w:tc>
        <w:tc>
          <w:tcPr>
            <w:tcW w:w="3791" w:type="dxa"/>
          </w:tcPr>
          <w:p w14:paraId="7A944BB5" w14:textId="77777777" w:rsidR="00F168B9" w:rsidRDefault="00F168B9" w:rsidP="00155B04">
            <w:r>
              <w:t>Port motor load</w:t>
            </w:r>
          </w:p>
        </w:tc>
        <w:tc>
          <w:tcPr>
            <w:tcW w:w="3007" w:type="dxa"/>
          </w:tcPr>
          <w:p w14:paraId="26295C43" w14:textId="77777777" w:rsidR="00F168B9" w:rsidRDefault="00F168B9" w:rsidP="00155B04">
            <w:r>
              <w:t>?</w:t>
            </w:r>
          </w:p>
        </w:tc>
      </w:tr>
      <w:tr w:rsidR="00F168B9" w14:paraId="2B2D186E" w14:textId="77777777" w:rsidTr="00155B04">
        <w:tc>
          <w:tcPr>
            <w:tcW w:w="2830" w:type="dxa"/>
          </w:tcPr>
          <w:p w14:paraId="7751F80A" w14:textId="77777777" w:rsidR="00F168B9" w:rsidRPr="00D449C9" w:rsidRDefault="00F168B9" w:rsidP="00155B04">
            <w:r w:rsidRPr="00D449C9">
              <w:t>PortRPM_C</w:t>
            </w:r>
          </w:p>
        </w:tc>
        <w:tc>
          <w:tcPr>
            <w:tcW w:w="3791" w:type="dxa"/>
          </w:tcPr>
          <w:p w14:paraId="1EA5A0FB" w14:textId="77777777" w:rsidR="00F168B9" w:rsidRDefault="00F168B9" w:rsidP="00155B04">
            <w:r>
              <w:t>Port RPM command</w:t>
            </w:r>
          </w:p>
        </w:tc>
        <w:tc>
          <w:tcPr>
            <w:tcW w:w="3007" w:type="dxa"/>
          </w:tcPr>
          <w:p w14:paraId="531D6EB6" w14:textId="77777777" w:rsidR="00F168B9" w:rsidRDefault="00F168B9" w:rsidP="00155B04">
            <w:r>
              <w:t>RPM</w:t>
            </w:r>
          </w:p>
        </w:tc>
      </w:tr>
      <w:tr w:rsidR="00F168B9" w14:paraId="0FDA51A4" w14:textId="77777777" w:rsidTr="00155B04">
        <w:tc>
          <w:tcPr>
            <w:tcW w:w="2830" w:type="dxa"/>
          </w:tcPr>
          <w:p w14:paraId="7C0F0568" w14:textId="77777777" w:rsidR="00F168B9" w:rsidRPr="00D449C9" w:rsidRDefault="00F168B9" w:rsidP="00155B04">
            <w:r w:rsidRPr="00D449C9">
              <w:t>PortRPM_S_pct</w:t>
            </w:r>
          </w:p>
        </w:tc>
        <w:tc>
          <w:tcPr>
            <w:tcW w:w="3791" w:type="dxa"/>
          </w:tcPr>
          <w:p w14:paraId="674F51A0" w14:textId="77777777" w:rsidR="00F168B9" w:rsidRDefault="00F168B9" w:rsidP="00155B04">
            <w:r>
              <w:t>Port RPM status</w:t>
            </w:r>
          </w:p>
        </w:tc>
        <w:tc>
          <w:tcPr>
            <w:tcW w:w="3007" w:type="dxa"/>
          </w:tcPr>
          <w:p w14:paraId="68FB6839" w14:textId="77777777" w:rsidR="00F168B9" w:rsidRDefault="00F168B9" w:rsidP="00155B04">
            <w:r>
              <w:t>%</w:t>
            </w:r>
          </w:p>
        </w:tc>
      </w:tr>
      <w:tr w:rsidR="00F168B9" w14:paraId="21DF70A6" w14:textId="77777777" w:rsidTr="00155B04">
        <w:tc>
          <w:tcPr>
            <w:tcW w:w="2830" w:type="dxa"/>
          </w:tcPr>
          <w:p w14:paraId="457AA884" w14:textId="77777777" w:rsidR="00F168B9" w:rsidRPr="00D449C9" w:rsidRDefault="00F168B9" w:rsidP="00155B04">
            <w:r w:rsidRPr="00D449C9">
              <w:t>PortRPM_S_abs</w:t>
            </w:r>
          </w:p>
        </w:tc>
        <w:tc>
          <w:tcPr>
            <w:tcW w:w="3791" w:type="dxa"/>
          </w:tcPr>
          <w:p w14:paraId="0D9FA2AD" w14:textId="77777777" w:rsidR="00F168B9" w:rsidRDefault="00F168B9" w:rsidP="00155B04">
            <w:r>
              <w:t>Port RPM status</w:t>
            </w:r>
          </w:p>
        </w:tc>
        <w:tc>
          <w:tcPr>
            <w:tcW w:w="3007" w:type="dxa"/>
          </w:tcPr>
          <w:p w14:paraId="40308EB4" w14:textId="77777777" w:rsidR="00F168B9" w:rsidRDefault="00F168B9" w:rsidP="00155B04">
            <w:r>
              <w:t>RPM</w:t>
            </w:r>
          </w:p>
        </w:tc>
      </w:tr>
      <w:tr w:rsidR="00F168B9" w14:paraId="08233E66" w14:textId="77777777" w:rsidTr="00155B04">
        <w:tc>
          <w:tcPr>
            <w:tcW w:w="2830" w:type="dxa"/>
          </w:tcPr>
          <w:p w14:paraId="13F1614E" w14:textId="77777777" w:rsidR="00F168B9" w:rsidRPr="00D449C9" w:rsidRDefault="00F168B9" w:rsidP="00155B04">
            <w:r w:rsidRPr="00D449C9">
              <w:t>PortDir_C</w:t>
            </w:r>
          </w:p>
        </w:tc>
        <w:tc>
          <w:tcPr>
            <w:tcW w:w="3791" w:type="dxa"/>
          </w:tcPr>
          <w:p w14:paraId="2E2EAE60" w14:textId="77777777" w:rsidR="00F168B9" w:rsidRDefault="00F168B9" w:rsidP="00155B04">
            <w:r>
              <w:t>Port direction command</w:t>
            </w:r>
          </w:p>
        </w:tc>
        <w:tc>
          <w:tcPr>
            <w:tcW w:w="3007" w:type="dxa"/>
          </w:tcPr>
          <w:p w14:paraId="4FE465D3" w14:textId="77777777" w:rsidR="00F168B9" w:rsidRDefault="00F168B9" w:rsidP="00155B04">
            <w:r>
              <w:t>deg</w:t>
            </w:r>
          </w:p>
        </w:tc>
      </w:tr>
      <w:tr w:rsidR="00F168B9" w14:paraId="62C59883" w14:textId="77777777" w:rsidTr="00155B04">
        <w:tc>
          <w:tcPr>
            <w:tcW w:w="2830" w:type="dxa"/>
          </w:tcPr>
          <w:p w14:paraId="4B1D945D" w14:textId="77777777" w:rsidR="00F168B9" w:rsidRPr="00D449C9" w:rsidRDefault="00F168B9" w:rsidP="00155B04">
            <w:r w:rsidRPr="00D449C9">
              <w:t>PortDir_S</w:t>
            </w:r>
          </w:p>
        </w:tc>
        <w:tc>
          <w:tcPr>
            <w:tcW w:w="3791" w:type="dxa"/>
          </w:tcPr>
          <w:p w14:paraId="48D18E4C" w14:textId="77777777" w:rsidR="00F168B9" w:rsidRDefault="00F168B9" w:rsidP="00155B04">
            <w:r>
              <w:t>Port direction status</w:t>
            </w:r>
          </w:p>
        </w:tc>
        <w:tc>
          <w:tcPr>
            <w:tcW w:w="3007" w:type="dxa"/>
          </w:tcPr>
          <w:p w14:paraId="2A4CE3A2" w14:textId="77777777" w:rsidR="00F168B9" w:rsidRDefault="00F168B9" w:rsidP="00155B04">
            <w:r>
              <w:t>Deg</w:t>
            </w:r>
          </w:p>
        </w:tc>
      </w:tr>
      <w:tr w:rsidR="00F168B9" w14:paraId="73369E42" w14:textId="77777777" w:rsidTr="00155B04">
        <w:tc>
          <w:tcPr>
            <w:tcW w:w="2830" w:type="dxa"/>
          </w:tcPr>
          <w:p w14:paraId="5178D18D" w14:textId="77777777" w:rsidR="00F168B9" w:rsidRPr="00D449C9" w:rsidRDefault="00F168B9" w:rsidP="00155B04">
            <w:r w:rsidRPr="00D449C9">
              <w:t>StbdM_Load</w:t>
            </w:r>
          </w:p>
        </w:tc>
        <w:tc>
          <w:tcPr>
            <w:tcW w:w="3791" w:type="dxa"/>
          </w:tcPr>
          <w:p w14:paraId="230BE0A5" w14:textId="77777777" w:rsidR="00F168B9" w:rsidRDefault="00F168B9" w:rsidP="00155B04">
            <w:r>
              <w:t>Starboard motor load</w:t>
            </w:r>
          </w:p>
        </w:tc>
        <w:tc>
          <w:tcPr>
            <w:tcW w:w="3007" w:type="dxa"/>
          </w:tcPr>
          <w:p w14:paraId="19B5EC4A" w14:textId="77777777" w:rsidR="00F168B9" w:rsidRDefault="00F168B9" w:rsidP="00155B04">
            <w:r>
              <w:t>?</w:t>
            </w:r>
          </w:p>
        </w:tc>
      </w:tr>
      <w:tr w:rsidR="00F168B9" w14:paraId="6A19CC68" w14:textId="77777777" w:rsidTr="00155B04">
        <w:tc>
          <w:tcPr>
            <w:tcW w:w="2830" w:type="dxa"/>
          </w:tcPr>
          <w:p w14:paraId="11623FD8" w14:textId="77777777" w:rsidR="00F168B9" w:rsidRPr="00D449C9" w:rsidRDefault="00F168B9" w:rsidP="00155B04">
            <w:r w:rsidRPr="00D449C9">
              <w:t>StbdRPM_C</w:t>
            </w:r>
          </w:p>
        </w:tc>
        <w:tc>
          <w:tcPr>
            <w:tcW w:w="3791" w:type="dxa"/>
          </w:tcPr>
          <w:p w14:paraId="0137EA4F" w14:textId="77777777" w:rsidR="00F168B9" w:rsidRDefault="00F168B9" w:rsidP="00155B04">
            <w:r>
              <w:t>Starboard RPM command</w:t>
            </w:r>
          </w:p>
        </w:tc>
        <w:tc>
          <w:tcPr>
            <w:tcW w:w="3007" w:type="dxa"/>
          </w:tcPr>
          <w:p w14:paraId="59248BF3" w14:textId="77777777" w:rsidR="00F168B9" w:rsidRDefault="00F168B9" w:rsidP="00155B04">
            <w:r>
              <w:t>RPM</w:t>
            </w:r>
          </w:p>
        </w:tc>
      </w:tr>
      <w:tr w:rsidR="00F168B9" w14:paraId="0E27ACB7" w14:textId="77777777" w:rsidTr="00155B04">
        <w:tc>
          <w:tcPr>
            <w:tcW w:w="2830" w:type="dxa"/>
          </w:tcPr>
          <w:p w14:paraId="7AC3A2FF" w14:textId="77777777" w:rsidR="00F168B9" w:rsidRPr="00D449C9" w:rsidRDefault="00F168B9" w:rsidP="00155B04">
            <w:r w:rsidRPr="00D449C9">
              <w:t>StbdRPM_S_pct</w:t>
            </w:r>
          </w:p>
        </w:tc>
        <w:tc>
          <w:tcPr>
            <w:tcW w:w="3791" w:type="dxa"/>
          </w:tcPr>
          <w:p w14:paraId="3E50FC16" w14:textId="77777777" w:rsidR="00F168B9" w:rsidRDefault="00F168B9" w:rsidP="00155B04">
            <w:r>
              <w:t>Starboard RPM status</w:t>
            </w:r>
          </w:p>
        </w:tc>
        <w:tc>
          <w:tcPr>
            <w:tcW w:w="3007" w:type="dxa"/>
          </w:tcPr>
          <w:p w14:paraId="43E39DC0" w14:textId="77777777" w:rsidR="00F168B9" w:rsidRDefault="00F168B9" w:rsidP="00155B04">
            <w:r>
              <w:t>%</w:t>
            </w:r>
          </w:p>
        </w:tc>
      </w:tr>
      <w:tr w:rsidR="00F168B9" w14:paraId="1677F846" w14:textId="77777777" w:rsidTr="00155B04">
        <w:tc>
          <w:tcPr>
            <w:tcW w:w="2830" w:type="dxa"/>
          </w:tcPr>
          <w:p w14:paraId="2319936B" w14:textId="77777777" w:rsidR="00F168B9" w:rsidRPr="00D449C9" w:rsidRDefault="00F168B9" w:rsidP="00155B04">
            <w:r w:rsidRPr="00D449C9">
              <w:t>StbdRPM_S_abs</w:t>
            </w:r>
          </w:p>
        </w:tc>
        <w:tc>
          <w:tcPr>
            <w:tcW w:w="3791" w:type="dxa"/>
          </w:tcPr>
          <w:p w14:paraId="2739266C" w14:textId="77777777" w:rsidR="00F168B9" w:rsidRDefault="00F168B9" w:rsidP="00155B04">
            <w:r>
              <w:t>Starboard RPM status</w:t>
            </w:r>
          </w:p>
        </w:tc>
        <w:tc>
          <w:tcPr>
            <w:tcW w:w="3007" w:type="dxa"/>
          </w:tcPr>
          <w:p w14:paraId="5683B9B3" w14:textId="77777777" w:rsidR="00F168B9" w:rsidRDefault="00F168B9" w:rsidP="00155B04">
            <w:r>
              <w:t>RPM</w:t>
            </w:r>
          </w:p>
        </w:tc>
      </w:tr>
      <w:tr w:rsidR="00F168B9" w14:paraId="6CAF9244" w14:textId="77777777" w:rsidTr="00155B04">
        <w:tc>
          <w:tcPr>
            <w:tcW w:w="2830" w:type="dxa"/>
          </w:tcPr>
          <w:p w14:paraId="137C4CA8" w14:textId="77777777" w:rsidR="00F168B9" w:rsidRPr="00D449C9" w:rsidRDefault="00F168B9" w:rsidP="00155B04">
            <w:r w:rsidRPr="00D449C9">
              <w:t>StbdDir_C</w:t>
            </w:r>
          </w:p>
        </w:tc>
        <w:tc>
          <w:tcPr>
            <w:tcW w:w="3791" w:type="dxa"/>
          </w:tcPr>
          <w:p w14:paraId="2295777D" w14:textId="77777777" w:rsidR="00F168B9" w:rsidRDefault="00F168B9" w:rsidP="00155B04">
            <w:r>
              <w:t>Starboard direction command</w:t>
            </w:r>
          </w:p>
        </w:tc>
        <w:tc>
          <w:tcPr>
            <w:tcW w:w="3007" w:type="dxa"/>
          </w:tcPr>
          <w:p w14:paraId="5B15C190" w14:textId="77777777" w:rsidR="00F168B9" w:rsidRDefault="00F168B9" w:rsidP="00155B04">
            <w:r>
              <w:t>deg</w:t>
            </w:r>
          </w:p>
        </w:tc>
      </w:tr>
      <w:tr w:rsidR="00F168B9" w14:paraId="00F7F07D" w14:textId="77777777" w:rsidTr="00155B04">
        <w:tc>
          <w:tcPr>
            <w:tcW w:w="2830" w:type="dxa"/>
          </w:tcPr>
          <w:p w14:paraId="268B3C8E" w14:textId="77777777" w:rsidR="00F168B9" w:rsidRPr="00D449C9" w:rsidRDefault="00F168B9" w:rsidP="00155B04">
            <w:r w:rsidRPr="00D449C9">
              <w:t>StbdDir_S</w:t>
            </w:r>
          </w:p>
        </w:tc>
        <w:tc>
          <w:tcPr>
            <w:tcW w:w="3791" w:type="dxa"/>
          </w:tcPr>
          <w:p w14:paraId="469EE52F" w14:textId="77777777" w:rsidR="00F168B9" w:rsidRDefault="00F168B9" w:rsidP="00155B04">
            <w:r>
              <w:t>Starboard direction status</w:t>
            </w:r>
          </w:p>
        </w:tc>
        <w:tc>
          <w:tcPr>
            <w:tcW w:w="3007" w:type="dxa"/>
          </w:tcPr>
          <w:p w14:paraId="58CB0E7F" w14:textId="77777777" w:rsidR="00F168B9" w:rsidRDefault="00F168B9" w:rsidP="00155B04">
            <w:r>
              <w:t>Deg</w:t>
            </w:r>
          </w:p>
        </w:tc>
      </w:tr>
      <w:tr w:rsidR="00F168B9" w14:paraId="06AF0331" w14:textId="77777777" w:rsidTr="00155B04">
        <w:tc>
          <w:tcPr>
            <w:tcW w:w="2830" w:type="dxa"/>
          </w:tcPr>
          <w:p w14:paraId="42D1906D" w14:textId="77777777" w:rsidR="00F168B9" w:rsidRPr="00D449C9" w:rsidRDefault="00F168B9" w:rsidP="00155B04">
            <w:r w:rsidRPr="00D449C9">
              <w:t>Bow1M_Load</w:t>
            </w:r>
          </w:p>
        </w:tc>
        <w:tc>
          <w:tcPr>
            <w:tcW w:w="3791" w:type="dxa"/>
          </w:tcPr>
          <w:p w14:paraId="7C9E7518" w14:textId="77777777" w:rsidR="00F168B9" w:rsidRDefault="00F168B9" w:rsidP="00155B04">
            <w:r>
              <w:t>Bow thruster 1 motor load</w:t>
            </w:r>
          </w:p>
        </w:tc>
        <w:tc>
          <w:tcPr>
            <w:tcW w:w="3007" w:type="dxa"/>
          </w:tcPr>
          <w:p w14:paraId="65FF1AAB" w14:textId="77777777" w:rsidR="00F168B9" w:rsidRDefault="00F168B9" w:rsidP="00155B04">
            <w:r>
              <w:t>?</w:t>
            </w:r>
          </w:p>
        </w:tc>
      </w:tr>
      <w:tr w:rsidR="00F168B9" w14:paraId="0697CFEE" w14:textId="77777777" w:rsidTr="00155B04">
        <w:tc>
          <w:tcPr>
            <w:tcW w:w="2830" w:type="dxa"/>
          </w:tcPr>
          <w:p w14:paraId="031A25F4" w14:textId="77777777" w:rsidR="00F168B9" w:rsidRPr="00D449C9" w:rsidRDefault="00F168B9" w:rsidP="00155B04">
            <w:r w:rsidRPr="00D449C9">
              <w:t>Bow1RPM_C</w:t>
            </w:r>
          </w:p>
        </w:tc>
        <w:tc>
          <w:tcPr>
            <w:tcW w:w="3791" w:type="dxa"/>
          </w:tcPr>
          <w:p w14:paraId="1D2EA921" w14:textId="77777777" w:rsidR="00F168B9" w:rsidRDefault="00F168B9" w:rsidP="00155B04">
            <w:r>
              <w:t>Bow thruster 1 RPM command</w:t>
            </w:r>
          </w:p>
        </w:tc>
        <w:tc>
          <w:tcPr>
            <w:tcW w:w="3007" w:type="dxa"/>
          </w:tcPr>
          <w:p w14:paraId="221B2644" w14:textId="77777777" w:rsidR="00F168B9" w:rsidRDefault="00F168B9" w:rsidP="00155B04">
            <w:r>
              <w:t>RPM</w:t>
            </w:r>
          </w:p>
        </w:tc>
      </w:tr>
      <w:tr w:rsidR="00F168B9" w14:paraId="7F0B45BE" w14:textId="77777777" w:rsidTr="00155B04">
        <w:tc>
          <w:tcPr>
            <w:tcW w:w="2830" w:type="dxa"/>
          </w:tcPr>
          <w:p w14:paraId="09108D0B" w14:textId="77777777" w:rsidR="00F168B9" w:rsidRPr="00D449C9" w:rsidRDefault="00F168B9" w:rsidP="00155B04">
            <w:r w:rsidRPr="00D449C9">
              <w:t>Bow1RPM_S_pct</w:t>
            </w:r>
          </w:p>
        </w:tc>
        <w:tc>
          <w:tcPr>
            <w:tcW w:w="3791" w:type="dxa"/>
          </w:tcPr>
          <w:p w14:paraId="5AFF9F95" w14:textId="77777777" w:rsidR="00F168B9" w:rsidRDefault="00F168B9" w:rsidP="00155B04">
            <w:r>
              <w:t>Bow thruster 1 RPM Status</w:t>
            </w:r>
          </w:p>
        </w:tc>
        <w:tc>
          <w:tcPr>
            <w:tcW w:w="3007" w:type="dxa"/>
          </w:tcPr>
          <w:p w14:paraId="1B9A0700" w14:textId="77777777" w:rsidR="00F168B9" w:rsidRDefault="00F168B9" w:rsidP="00155B04">
            <w:r>
              <w:t>%</w:t>
            </w:r>
          </w:p>
        </w:tc>
      </w:tr>
      <w:tr w:rsidR="00F168B9" w14:paraId="4C204ADA" w14:textId="77777777" w:rsidTr="00155B04">
        <w:tc>
          <w:tcPr>
            <w:tcW w:w="2830" w:type="dxa"/>
          </w:tcPr>
          <w:p w14:paraId="6E7F7372" w14:textId="77777777" w:rsidR="00F168B9" w:rsidRPr="00D449C9" w:rsidRDefault="00F168B9" w:rsidP="00155B04">
            <w:r w:rsidRPr="00D449C9">
              <w:t>Bow2M_Load</w:t>
            </w:r>
          </w:p>
        </w:tc>
        <w:tc>
          <w:tcPr>
            <w:tcW w:w="3791" w:type="dxa"/>
          </w:tcPr>
          <w:p w14:paraId="2A7CCC22" w14:textId="77777777" w:rsidR="00F168B9" w:rsidRDefault="00F168B9" w:rsidP="00155B04">
            <w:r>
              <w:t>Bow thruster 2 motor load</w:t>
            </w:r>
          </w:p>
        </w:tc>
        <w:tc>
          <w:tcPr>
            <w:tcW w:w="3007" w:type="dxa"/>
          </w:tcPr>
          <w:p w14:paraId="10B0079A" w14:textId="77777777" w:rsidR="00F168B9" w:rsidRDefault="00F168B9" w:rsidP="00155B04">
            <w:r>
              <w:t>?</w:t>
            </w:r>
          </w:p>
        </w:tc>
      </w:tr>
      <w:tr w:rsidR="00F168B9" w14:paraId="4DEC149A" w14:textId="77777777" w:rsidTr="00155B04">
        <w:tc>
          <w:tcPr>
            <w:tcW w:w="2830" w:type="dxa"/>
          </w:tcPr>
          <w:p w14:paraId="0DE477F9" w14:textId="77777777" w:rsidR="00F168B9" w:rsidRPr="00D449C9" w:rsidRDefault="00F168B9" w:rsidP="00155B04">
            <w:r w:rsidRPr="00D449C9">
              <w:t>Bow2RPM_C</w:t>
            </w:r>
          </w:p>
        </w:tc>
        <w:tc>
          <w:tcPr>
            <w:tcW w:w="3791" w:type="dxa"/>
          </w:tcPr>
          <w:p w14:paraId="10DB38B8" w14:textId="77777777" w:rsidR="00F168B9" w:rsidRDefault="00F168B9" w:rsidP="00155B04">
            <w:r>
              <w:t>Bow thruster 2 RPM command</w:t>
            </w:r>
          </w:p>
        </w:tc>
        <w:tc>
          <w:tcPr>
            <w:tcW w:w="3007" w:type="dxa"/>
          </w:tcPr>
          <w:p w14:paraId="451B933B" w14:textId="77777777" w:rsidR="00F168B9" w:rsidRDefault="00F168B9" w:rsidP="00155B04">
            <w:r>
              <w:t>RPM</w:t>
            </w:r>
          </w:p>
        </w:tc>
      </w:tr>
      <w:tr w:rsidR="00F168B9" w14:paraId="32CF10C4" w14:textId="77777777" w:rsidTr="00155B04">
        <w:tc>
          <w:tcPr>
            <w:tcW w:w="2830" w:type="dxa"/>
          </w:tcPr>
          <w:p w14:paraId="74DF2D70" w14:textId="77777777" w:rsidR="00F168B9" w:rsidRPr="00D449C9" w:rsidRDefault="00F168B9" w:rsidP="00155B04">
            <w:r w:rsidRPr="00D449C9">
              <w:t>Bow2RPM_S_pct</w:t>
            </w:r>
          </w:p>
        </w:tc>
        <w:tc>
          <w:tcPr>
            <w:tcW w:w="3791" w:type="dxa"/>
          </w:tcPr>
          <w:p w14:paraId="30DF0532" w14:textId="77777777" w:rsidR="00F168B9" w:rsidRDefault="00F168B9" w:rsidP="00155B04">
            <w:r>
              <w:t>Bow thruster 2 RPM Status</w:t>
            </w:r>
          </w:p>
        </w:tc>
        <w:tc>
          <w:tcPr>
            <w:tcW w:w="3007" w:type="dxa"/>
          </w:tcPr>
          <w:p w14:paraId="76D70B07" w14:textId="77777777" w:rsidR="00F168B9" w:rsidRDefault="00F168B9" w:rsidP="00155B04">
            <w:r>
              <w:t>%</w:t>
            </w:r>
          </w:p>
        </w:tc>
      </w:tr>
    </w:tbl>
    <w:p w14:paraId="07CB24A0" w14:textId="17BA5237" w:rsidR="00F168B9" w:rsidRDefault="00F168B9" w:rsidP="003025A8">
      <w:pPr>
        <w:rPr>
          <w:lang w:val="en-US"/>
        </w:rPr>
      </w:pPr>
    </w:p>
    <w:p w14:paraId="61F0B84F" w14:textId="074B508C" w:rsidR="00F168B9" w:rsidRDefault="003B5F72" w:rsidP="003025A8">
      <w:pPr>
        <w:rPr>
          <w:lang w:val="en-US"/>
        </w:rPr>
      </w:pPr>
      <w:r>
        <w:rPr>
          <w:lang w:val="en-US"/>
        </w:rPr>
        <w:t>The absolute position in earth coordinate system is not so relevant as e.g. the position relative to the berth</w:t>
      </w:r>
    </w:p>
    <w:p w14:paraId="6F5DB68A" w14:textId="68BBA152" w:rsidR="006516B8" w:rsidRDefault="003B5F72" w:rsidP="003025A8">
      <w:pPr>
        <w:rPr>
          <w:lang w:val="en-US"/>
        </w:rPr>
      </w:pPr>
      <w:r>
        <w:rPr>
          <w:lang w:val="en-US"/>
        </w:rPr>
        <w:t>It is also realized that the captain will position the ship relative to the break water entrance hence a local coordinate system with origo at the berth (1) is introduce</w:t>
      </w:r>
      <w:r w:rsidR="001826EF">
        <w:rPr>
          <w:lang w:val="en-US"/>
        </w:rPr>
        <w:t>d</w:t>
      </w:r>
      <w:r>
        <w:rPr>
          <w:lang w:val="en-US"/>
        </w:rPr>
        <w:t xml:space="preserve"> and the following values are considered to be the state values used to decide the control actions</w:t>
      </w:r>
    </w:p>
    <w:p w14:paraId="005D7F9B" w14:textId="77777777" w:rsidR="006516B8" w:rsidRDefault="006516B8">
      <w:pPr>
        <w:spacing w:line="276" w:lineRule="auto"/>
        <w:rPr>
          <w:lang w:val="en-US"/>
        </w:rPr>
      </w:pPr>
      <w:r>
        <w:rPr>
          <w:lang w:val="en-US"/>
        </w:rPr>
        <w:br w:type="page"/>
      </w:r>
    </w:p>
    <w:p w14:paraId="752CE88D" w14:textId="535E2ED0" w:rsidR="006516B8" w:rsidRDefault="006516B8" w:rsidP="006516B8">
      <w:pPr>
        <w:rPr>
          <w:b/>
          <w:bCs/>
          <w:lang w:val="en-US"/>
        </w:rPr>
      </w:pPr>
      <w:r w:rsidRPr="006516B8">
        <w:rPr>
          <w:b/>
          <w:bCs/>
          <w:lang w:val="en-US"/>
        </w:rPr>
        <w:t>State</w:t>
      </w:r>
    </w:p>
    <w:p w14:paraId="5F36C810" w14:textId="6C14A315" w:rsidR="008A3595" w:rsidRDefault="008A3595" w:rsidP="006516B8">
      <w:pPr>
        <w:rPr>
          <w:lang w:val="en-US"/>
        </w:rPr>
      </w:pPr>
      <w:r>
        <w:rPr>
          <w:lang w:val="en-US"/>
        </w:rPr>
        <w:t>The state of the ship is here extracted to the sensor signals that gives the captain the inputs he needs to decide how to control the ship. Beside direct loggins some additional variables (features) is considered of interest, as e.g. the distance and bearing/direction to the berth as well as to the break waters. Further distance and speed towards/from the leading line(s) may be of importance. In real life the captain clearly sees how well he is lined up for berthing just by looking at the leading lights/poles.</w:t>
      </w:r>
    </w:p>
    <w:p w14:paraId="6EC13EEF" w14:textId="6C1B52BA" w:rsidR="00357C25" w:rsidRPr="008A3595" w:rsidRDefault="00357C25" w:rsidP="00357C25">
      <w:pPr>
        <w:jc w:val="center"/>
        <w:rPr>
          <w:lang w:val="en-US"/>
        </w:rPr>
      </w:pPr>
      <w:r>
        <w:rPr>
          <w:noProof/>
          <w:lang w:val="en-US"/>
        </w:rPr>
        <w:drawing>
          <wp:inline distT="0" distB="0" distL="0" distR="0" wp14:anchorId="6F418940" wp14:editId="403B5ACE">
            <wp:extent cx="3970870" cy="2550795"/>
            <wp:effectExtent l="0" t="0" r="0" b="0"/>
            <wp:docPr id="5" name="Picture 5"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76819" cy="2554617"/>
                    </a:xfrm>
                    <a:prstGeom prst="rect">
                      <a:avLst/>
                    </a:prstGeom>
                  </pic:spPr>
                </pic:pic>
              </a:graphicData>
            </a:graphic>
          </wp:inline>
        </w:drawing>
      </w:r>
    </w:p>
    <w:p w14:paraId="41C5DAC0" w14:textId="77777777" w:rsidR="003B5F72" w:rsidRDefault="003B5F72" w:rsidP="003025A8">
      <w:pPr>
        <w:rPr>
          <w:lang w:val="en-US"/>
        </w:rPr>
      </w:pPr>
    </w:p>
    <w:tbl>
      <w:tblPr>
        <w:tblStyle w:val="TableGrid"/>
        <w:tblW w:w="0" w:type="auto"/>
        <w:tblLook w:val="04A0" w:firstRow="1" w:lastRow="0" w:firstColumn="1" w:lastColumn="0" w:noHBand="0" w:noVBand="1"/>
      </w:tblPr>
      <w:tblGrid>
        <w:gridCol w:w="2679"/>
        <w:gridCol w:w="3572"/>
        <w:gridCol w:w="2810"/>
      </w:tblGrid>
      <w:tr w:rsidR="003B5F72" w14:paraId="53256762" w14:textId="77777777" w:rsidTr="003B5F72">
        <w:tc>
          <w:tcPr>
            <w:tcW w:w="2679" w:type="dxa"/>
          </w:tcPr>
          <w:p w14:paraId="44CADD8A" w14:textId="07B906B1" w:rsidR="003B5F72" w:rsidRPr="00D449C9" w:rsidRDefault="006516B8" w:rsidP="00155B04">
            <w:r>
              <w:t>X</w:t>
            </w:r>
            <w:r w:rsidR="003B5F72">
              <w:t>e</w:t>
            </w:r>
          </w:p>
        </w:tc>
        <w:tc>
          <w:tcPr>
            <w:tcW w:w="3572" w:type="dxa"/>
          </w:tcPr>
          <w:p w14:paraId="35A1DA90" w14:textId="1C3B064C" w:rsidR="003B5F72" w:rsidRPr="003B5F72" w:rsidRDefault="003B5F72" w:rsidP="00155B04">
            <w:pPr>
              <w:rPr>
                <w:lang w:val="en-US"/>
              </w:rPr>
            </w:pPr>
            <w:r w:rsidRPr="003B5F72">
              <w:rPr>
                <w:lang w:val="en-US"/>
              </w:rPr>
              <w:t>North coordinate relative to l</w:t>
            </w:r>
            <w:r>
              <w:rPr>
                <w:lang w:val="en-US"/>
              </w:rPr>
              <w:t>ocal origo</w:t>
            </w:r>
          </w:p>
        </w:tc>
        <w:tc>
          <w:tcPr>
            <w:tcW w:w="2810" w:type="dxa"/>
          </w:tcPr>
          <w:p w14:paraId="1D4AA194" w14:textId="514D2C04" w:rsidR="003B5F72" w:rsidRDefault="003B5F72" w:rsidP="00155B04">
            <w:r>
              <w:t>m</w:t>
            </w:r>
          </w:p>
        </w:tc>
      </w:tr>
      <w:tr w:rsidR="003B5F72" w14:paraId="6A27D455" w14:textId="77777777" w:rsidTr="003B5F72">
        <w:tc>
          <w:tcPr>
            <w:tcW w:w="2679" w:type="dxa"/>
          </w:tcPr>
          <w:p w14:paraId="5CFBF26B" w14:textId="6F0429EB" w:rsidR="003B5F72" w:rsidRPr="00D449C9" w:rsidRDefault="006516B8" w:rsidP="00155B04">
            <w:r>
              <w:t>Y</w:t>
            </w:r>
            <w:r w:rsidR="003B5F72">
              <w:t>e</w:t>
            </w:r>
          </w:p>
        </w:tc>
        <w:tc>
          <w:tcPr>
            <w:tcW w:w="3572" w:type="dxa"/>
          </w:tcPr>
          <w:p w14:paraId="488FC837" w14:textId="09BD43A4" w:rsidR="003B5F72" w:rsidRPr="003B5F72" w:rsidRDefault="003B5F72" w:rsidP="00155B04">
            <w:pPr>
              <w:rPr>
                <w:lang w:val="en-US"/>
              </w:rPr>
            </w:pPr>
            <w:r>
              <w:rPr>
                <w:lang w:val="en-US"/>
              </w:rPr>
              <w:t>East</w:t>
            </w:r>
            <w:r w:rsidRPr="003B5F72">
              <w:rPr>
                <w:lang w:val="en-US"/>
              </w:rPr>
              <w:t xml:space="preserve"> coordinate relative to l</w:t>
            </w:r>
            <w:r>
              <w:rPr>
                <w:lang w:val="en-US"/>
              </w:rPr>
              <w:t>ocal origo</w:t>
            </w:r>
          </w:p>
        </w:tc>
        <w:tc>
          <w:tcPr>
            <w:tcW w:w="2810" w:type="dxa"/>
          </w:tcPr>
          <w:p w14:paraId="4F00BB8C" w14:textId="737E0407" w:rsidR="003B5F72" w:rsidRDefault="003B5F72" w:rsidP="00155B04">
            <w:r>
              <w:t>m</w:t>
            </w:r>
          </w:p>
        </w:tc>
      </w:tr>
      <w:tr w:rsidR="0045131F" w:rsidRPr="0045131F" w14:paraId="288D6C63" w14:textId="77777777" w:rsidTr="003B5F72">
        <w:tc>
          <w:tcPr>
            <w:tcW w:w="2679" w:type="dxa"/>
          </w:tcPr>
          <w:p w14:paraId="7332D4F9" w14:textId="65F50C30" w:rsidR="0045131F" w:rsidRDefault="0045131F" w:rsidP="00155B04">
            <w:r>
              <w:t>Dist0</w:t>
            </w:r>
          </w:p>
        </w:tc>
        <w:tc>
          <w:tcPr>
            <w:tcW w:w="3572" w:type="dxa"/>
          </w:tcPr>
          <w:p w14:paraId="00213EDC" w14:textId="760F4F8D" w:rsidR="0045131F" w:rsidRDefault="0045131F" w:rsidP="00155B04">
            <w:pPr>
              <w:rPr>
                <w:lang w:val="en-US"/>
              </w:rPr>
            </w:pPr>
            <w:r>
              <w:rPr>
                <w:lang w:val="en-US"/>
              </w:rPr>
              <w:t>Distance from ship to origo</w:t>
            </w:r>
          </w:p>
        </w:tc>
        <w:tc>
          <w:tcPr>
            <w:tcW w:w="2810" w:type="dxa"/>
          </w:tcPr>
          <w:p w14:paraId="16752EB4" w14:textId="38DE74CA" w:rsidR="0045131F" w:rsidRPr="0045131F" w:rsidRDefault="0045131F" w:rsidP="00155B04">
            <w:pPr>
              <w:rPr>
                <w:lang w:val="en-US"/>
              </w:rPr>
            </w:pPr>
            <w:r>
              <w:rPr>
                <w:lang w:val="en-US"/>
              </w:rPr>
              <w:t>m</w:t>
            </w:r>
          </w:p>
        </w:tc>
      </w:tr>
      <w:tr w:rsidR="0045131F" w:rsidRPr="0045131F" w14:paraId="45F585F7" w14:textId="77777777" w:rsidTr="003B5F72">
        <w:tc>
          <w:tcPr>
            <w:tcW w:w="2679" w:type="dxa"/>
          </w:tcPr>
          <w:p w14:paraId="19CE78D2" w14:textId="7A027E7A" w:rsidR="0045131F" w:rsidRDefault="0045131F" w:rsidP="00155B04">
            <w:r>
              <w:t>Dir0</w:t>
            </w:r>
          </w:p>
        </w:tc>
        <w:tc>
          <w:tcPr>
            <w:tcW w:w="3572" w:type="dxa"/>
          </w:tcPr>
          <w:p w14:paraId="20FDDF0A" w14:textId="25534008" w:rsidR="0045131F" w:rsidRDefault="0045131F" w:rsidP="00155B04">
            <w:pPr>
              <w:rPr>
                <w:lang w:val="en-US"/>
              </w:rPr>
            </w:pPr>
            <w:r>
              <w:rPr>
                <w:lang w:val="en-US"/>
              </w:rPr>
              <w:t>Bearing from ship to origo</w:t>
            </w:r>
          </w:p>
        </w:tc>
        <w:tc>
          <w:tcPr>
            <w:tcW w:w="2810" w:type="dxa"/>
          </w:tcPr>
          <w:p w14:paraId="466258CD" w14:textId="0500C07F" w:rsidR="0045131F" w:rsidRDefault="0045131F" w:rsidP="00155B04">
            <w:pPr>
              <w:rPr>
                <w:lang w:val="en-US"/>
              </w:rPr>
            </w:pPr>
            <w:r>
              <w:rPr>
                <w:lang w:val="en-US"/>
              </w:rPr>
              <w:t>Deg</w:t>
            </w:r>
          </w:p>
        </w:tc>
      </w:tr>
      <w:tr w:rsidR="003B5F72" w:rsidRPr="003B5F72" w14:paraId="70E47794" w14:textId="77777777" w:rsidTr="003B5F72">
        <w:tc>
          <w:tcPr>
            <w:tcW w:w="2679" w:type="dxa"/>
          </w:tcPr>
          <w:p w14:paraId="243FE3AE" w14:textId="3A6257E3" w:rsidR="003B5F72" w:rsidRDefault="003B5F72" w:rsidP="00155B04">
            <w:r>
              <w:t>Dist1</w:t>
            </w:r>
          </w:p>
        </w:tc>
        <w:tc>
          <w:tcPr>
            <w:tcW w:w="3572" w:type="dxa"/>
          </w:tcPr>
          <w:p w14:paraId="420E61A7" w14:textId="357B16F3" w:rsidR="003B5F72" w:rsidRDefault="003B5F72" w:rsidP="00155B04">
            <w:pPr>
              <w:rPr>
                <w:lang w:val="en-US"/>
              </w:rPr>
            </w:pPr>
            <w:r>
              <w:rPr>
                <w:lang w:val="en-US"/>
              </w:rPr>
              <w:t>Distance from ship origo to point 1</w:t>
            </w:r>
          </w:p>
        </w:tc>
        <w:tc>
          <w:tcPr>
            <w:tcW w:w="2810" w:type="dxa"/>
          </w:tcPr>
          <w:p w14:paraId="3CC51C89" w14:textId="4C39CF50" w:rsidR="003B5F72" w:rsidRPr="003B5F72" w:rsidRDefault="0045131F" w:rsidP="00155B04">
            <w:pPr>
              <w:rPr>
                <w:lang w:val="en-US"/>
              </w:rPr>
            </w:pPr>
            <w:r>
              <w:rPr>
                <w:lang w:val="en-US"/>
              </w:rPr>
              <w:t>m</w:t>
            </w:r>
          </w:p>
        </w:tc>
      </w:tr>
      <w:tr w:rsidR="003B5F72" w:rsidRPr="003B5F72" w14:paraId="213A049B" w14:textId="77777777" w:rsidTr="003B5F72">
        <w:tc>
          <w:tcPr>
            <w:tcW w:w="2679" w:type="dxa"/>
          </w:tcPr>
          <w:p w14:paraId="424BFB36" w14:textId="39248028" w:rsidR="003B5F72" w:rsidRDefault="00D22CDB" w:rsidP="00155B04">
            <w:r>
              <w:t>Dir1</w:t>
            </w:r>
          </w:p>
        </w:tc>
        <w:tc>
          <w:tcPr>
            <w:tcW w:w="3572" w:type="dxa"/>
          </w:tcPr>
          <w:p w14:paraId="77F117B0" w14:textId="03AEFFB6" w:rsidR="003B5F72" w:rsidRDefault="003B5F72" w:rsidP="00155B04">
            <w:pPr>
              <w:rPr>
                <w:lang w:val="en-US"/>
              </w:rPr>
            </w:pPr>
            <w:r>
              <w:rPr>
                <w:lang w:val="en-US"/>
              </w:rPr>
              <w:t>Bearing to point 1 seen from ship origo</w:t>
            </w:r>
          </w:p>
        </w:tc>
        <w:tc>
          <w:tcPr>
            <w:tcW w:w="2810" w:type="dxa"/>
          </w:tcPr>
          <w:p w14:paraId="7726A94E" w14:textId="1D08E50C" w:rsidR="003B5F72" w:rsidRDefault="003B5F72" w:rsidP="00155B04">
            <w:pPr>
              <w:rPr>
                <w:lang w:val="en-US"/>
              </w:rPr>
            </w:pPr>
            <w:r>
              <w:rPr>
                <w:lang w:val="en-US"/>
              </w:rPr>
              <w:t>Deg</w:t>
            </w:r>
          </w:p>
        </w:tc>
      </w:tr>
      <w:tr w:rsidR="003B5F72" w:rsidRPr="003B5F72" w14:paraId="2446853C" w14:textId="77777777" w:rsidTr="003B5F72">
        <w:tc>
          <w:tcPr>
            <w:tcW w:w="2679" w:type="dxa"/>
          </w:tcPr>
          <w:p w14:paraId="6507049C" w14:textId="4F5DE737" w:rsidR="003B5F72" w:rsidRDefault="003B5F72" w:rsidP="003B5F72">
            <w:r>
              <w:t>Dist2</w:t>
            </w:r>
          </w:p>
        </w:tc>
        <w:tc>
          <w:tcPr>
            <w:tcW w:w="3572" w:type="dxa"/>
          </w:tcPr>
          <w:p w14:paraId="5948B0E8" w14:textId="27673325" w:rsidR="003B5F72" w:rsidRDefault="003B5F72" w:rsidP="003B5F72">
            <w:pPr>
              <w:rPr>
                <w:lang w:val="en-US"/>
              </w:rPr>
            </w:pPr>
            <w:r>
              <w:rPr>
                <w:lang w:val="en-US"/>
              </w:rPr>
              <w:t>Distance from ship origo to point 2</w:t>
            </w:r>
          </w:p>
        </w:tc>
        <w:tc>
          <w:tcPr>
            <w:tcW w:w="2810" w:type="dxa"/>
          </w:tcPr>
          <w:p w14:paraId="54B7A51F" w14:textId="1C4967EB" w:rsidR="003B5F72" w:rsidRDefault="0045131F" w:rsidP="003B5F72">
            <w:pPr>
              <w:rPr>
                <w:lang w:val="en-US"/>
              </w:rPr>
            </w:pPr>
            <w:r>
              <w:rPr>
                <w:lang w:val="en-US"/>
              </w:rPr>
              <w:t>m</w:t>
            </w:r>
          </w:p>
        </w:tc>
      </w:tr>
      <w:tr w:rsidR="003B5F72" w:rsidRPr="003B5F72" w14:paraId="539FB4E4" w14:textId="77777777" w:rsidTr="003B5F72">
        <w:tc>
          <w:tcPr>
            <w:tcW w:w="2679" w:type="dxa"/>
          </w:tcPr>
          <w:p w14:paraId="12C639DB" w14:textId="43BB524A" w:rsidR="003B5F72" w:rsidRDefault="00D22CDB" w:rsidP="003B5F72">
            <w:r>
              <w:t>Dir2</w:t>
            </w:r>
          </w:p>
        </w:tc>
        <w:tc>
          <w:tcPr>
            <w:tcW w:w="3572" w:type="dxa"/>
          </w:tcPr>
          <w:p w14:paraId="59A6541C" w14:textId="58A64102" w:rsidR="003B5F72" w:rsidRDefault="003B5F72" w:rsidP="003B5F72">
            <w:pPr>
              <w:rPr>
                <w:lang w:val="en-US"/>
              </w:rPr>
            </w:pPr>
            <w:r>
              <w:rPr>
                <w:lang w:val="en-US"/>
              </w:rPr>
              <w:t>Bearing to point 2 seen from ship origo</w:t>
            </w:r>
          </w:p>
        </w:tc>
        <w:tc>
          <w:tcPr>
            <w:tcW w:w="2810" w:type="dxa"/>
          </w:tcPr>
          <w:p w14:paraId="5CF58FEF" w14:textId="7986A50B" w:rsidR="003B5F72" w:rsidRDefault="003B5F72" w:rsidP="006516B8">
            <w:pPr>
              <w:rPr>
                <w:lang w:val="en-US"/>
              </w:rPr>
            </w:pPr>
            <w:r>
              <w:rPr>
                <w:lang w:val="en-US"/>
              </w:rPr>
              <w:t>Deg</w:t>
            </w:r>
          </w:p>
        </w:tc>
      </w:tr>
      <w:tr w:rsidR="003B5F72" w:rsidRPr="003B5F72" w14:paraId="75DEC915" w14:textId="77777777" w:rsidTr="003B5F72">
        <w:tc>
          <w:tcPr>
            <w:tcW w:w="2679" w:type="dxa"/>
          </w:tcPr>
          <w:p w14:paraId="4A819067" w14:textId="065A2385" w:rsidR="003B5F72" w:rsidRDefault="003B5F72" w:rsidP="003B5F72">
            <w:r>
              <w:t>Dist3</w:t>
            </w:r>
          </w:p>
        </w:tc>
        <w:tc>
          <w:tcPr>
            <w:tcW w:w="3572" w:type="dxa"/>
          </w:tcPr>
          <w:p w14:paraId="678D96EF" w14:textId="7F21A707" w:rsidR="003B5F72" w:rsidRDefault="003B5F72" w:rsidP="003B5F72">
            <w:pPr>
              <w:rPr>
                <w:lang w:val="en-US"/>
              </w:rPr>
            </w:pPr>
            <w:r>
              <w:rPr>
                <w:lang w:val="en-US"/>
              </w:rPr>
              <w:t>Distance from ship origo to point 3</w:t>
            </w:r>
          </w:p>
        </w:tc>
        <w:tc>
          <w:tcPr>
            <w:tcW w:w="2810" w:type="dxa"/>
          </w:tcPr>
          <w:p w14:paraId="3DE42EA8" w14:textId="5AA498FB" w:rsidR="003B5F72" w:rsidRDefault="0045131F" w:rsidP="003B5F72">
            <w:pPr>
              <w:rPr>
                <w:lang w:val="en-US"/>
              </w:rPr>
            </w:pPr>
            <w:r>
              <w:rPr>
                <w:lang w:val="en-US"/>
              </w:rPr>
              <w:t>m</w:t>
            </w:r>
          </w:p>
        </w:tc>
      </w:tr>
      <w:tr w:rsidR="003B5F72" w:rsidRPr="003B5F72" w14:paraId="505467A6" w14:textId="77777777" w:rsidTr="003B5F72">
        <w:tc>
          <w:tcPr>
            <w:tcW w:w="2679" w:type="dxa"/>
          </w:tcPr>
          <w:p w14:paraId="6E6A0ABD" w14:textId="74560280" w:rsidR="003B5F72" w:rsidRDefault="00D22CDB" w:rsidP="003B5F72">
            <w:r>
              <w:t>Dir3</w:t>
            </w:r>
          </w:p>
        </w:tc>
        <w:tc>
          <w:tcPr>
            <w:tcW w:w="3572" w:type="dxa"/>
          </w:tcPr>
          <w:p w14:paraId="752AEF2A" w14:textId="46449D69" w:rsidR="003B5F72" w:rsidRDefault="003B5F72" w:rsidP="003B5F72">
            <w:pPr>
              <w:rPr>
                <w:lang w:val="en-US"/>
              </w:rPr>
            </w:pPr>
            <w:r>
              <w:rPr>
                <w:lang w:val="en-US"/>
              </w:rPr>
              <w:t>Bearing to point 3 seen from ship origo</w:t>
            </w:r>
          </w:p>
        </w:tc>
        <w:tc>
          <w:tcPr>
            <w:tcW w:w="2810" w:type="dxa"/>
          </w:tcPr>
          <w:p w14:paraId="0B261DDD" w14:textId="78BA3C48" w:rsidR="003B5F72" w:rsidRDefault="003B5F72" w:rsidP="003B5F72">
            <w:pPr>
              <w:rPr>
                <w:lang w:val="en-US"/>
              </w:rPr>
            </w:pPr>
            <w:r>
              <w:rPr>
                <w:lang w:val="en-US"/>
              </w:rPr>
              <w:t>Deg</w:t>
            </w:r>
          </w:p>
        </w:tc>
      </w:tr>
      <w:tr w:rsidR="00D22CDB" w:rsidRPr="00D22CDB" w14:paraId="15FBDEC5" w14:textId="77777777" w:rsidTr="003B5F72">
        <w:tc>
          <w:tcPr>
            <w:tcW w:w="2679" w:type="dxa"/>
          </w:tcPr>
          <w:p w14:paraId="61A5928B" w14:textId="14CB4698" w:rsidR="00D22CDB" w:rsidRDefault="00D22CDB" w:rsidP="003B5F72">
            <w:r>
              <w:t>DistLead</w:t>
            </w:r>
          </w:p>
        </w:tc>
        <w:tc>
          <w:tcPr>
            <w:tcW w:w="3572" w:type="dxa"/>
          </w:tcPr>
          <w:p w14:paraId="27F3CCA4" w14:textId="55BCA443" w:rsidR="00D22CDB" w:rsidRDefault="00D22CDB" w:rsidP="003B5F72">
            <w:pPr>
              <w:rPr>
                <w:lang w:val="en-US"/>
              </w:rPr>
            </w:pPr>
            <w:r>
              <w:rPr>
                <w:lang w:val="en-US"/>
              </w:rPr>
              <w:t>Distance to leading line (with sign ?)</w:t>
            </w:r>
          </w:p>
        </w:tc>
        <w:tc>
          <w:tcPr>
            <w:tcW w:w="2810" w:type="dxa"/>
          </w:tcPr>
          <w:p w14:paraId="4EFE89DE" w14:textId="5E175157" w:rsidR="00D22CDB" w:rsidRDefault="00D22CDB" w:rsidP="003B5F72">
            <w:pPr>
              <w:rPr>
                <w:lang w:val="en-US"/>
              </w:rPr>
            </w:pPr>
            <w:r>
              <w:rPr>
                <w:lang w:val="en-US"/>
              </w:rPr>
              <w:t>m</w:t>
            </w:r>
          </w:p>
        </w:tc>
      </w:tr>
      <w:tr w:rsidR="006516B8" w:rsidRPr="003B5F72" w14:paraId="54E0B8FB" w14:textId="77777777" w:rsidTr="003B5F72">
        <w:tc>
          <w:tcPr>
            <w:tcW w:w="2679" w:type="dxa"/>
          </w:tcPr>
          <w:p w14:paraId="57734314" w14:textId="6ED98960" w:rsidR="006516B8" w:rsidRDefault="006516B8" w:rsidP="006516B8">
            <w:r>
              <w:t>Heading</w:t>
            </w:r>
          </w:p>
        </w:tc>
        <w:tc>
          <w:tcPr>
            <w:tcW w:w="3572" w:type="dxa"/>
          </w:tcPr>
          <w:p w14:paraId="7BE13712" w14:textId="2A7808E9" w:rsidR="006516B8" w:rsidRDefault="006516B8" w:rsidP="006516B8">
            <w:pPr>
              <w:rPr>
                <w:lang w:val="en-US"/>
              </w:rPr>
            </w:pPr>
            <w:r>
              <w:t>Heading true (relative North)</w:t>
            </w:r>
          </w:p>
        </w:tc>
        <w:tc>
          <w:tcPr>
            <w:tcW w:w="2810" w:type="dxa"/>
          </w:tcPr>
          <w:p w14:paraId="0A0AA175" w14:textId="59FA8ED0" w:rsidR="006516B8" w:rsidRDefault="006516B8" w:rsidP="006516B8">
            <w:pPr>
              <w:rPr>
                <w:lang w:val="en-US"/>
              </w:rPr>
            </w:pPr>
            <w:r>
              <w:t>Degree</w:t>
            </w:r>
          </w:p>
        </w:tc>
      </w:tr>
      <w:tr w:rsidR="006516B8" w:rsidRPr="003B5F72" w14:paraId="1B1BF166" w14:textId="77777777" w:rsidTr="003B5F72">
        <w:tc>
          <w:tcPr>
            <w:tcW w:w="2679" w:type="dxa"/>
          </w:tcPr>
          <w:p w14:paraId="1E16BDAF" w14:textId="1A08A961" w:rsidR="006516B8" w:rsidRDefault="006516B8" w:rsidP="006516B8">
            <w:r>
              <w:t>COG</w:t>
            </w:r>
          </w:p>
        </w:tc>
        <w:tc>
          <w:tcPr>
            <w:tcW w:w="3572" w:type="dxa"/>
          </w:tcPr>
          <w:p w14:paraId="69779EBD" w14:textId="5956A11D" w:rsidR="006516B8" w:rsidRDefault="006516B8" w:rsidP="006516B8">
            <w:r>
              <w:t>Course over ground</w:t>
            </w:r>
          </w:p>
        </w:tc>
        <w:tc>
          <w:tcPr>
            <w:tcW w:w="2810" w:type="dxa"/>
          </w:tcPr>
          <w:p w14:paraId="2D11B365" w14:textId="6B6FBC2F" w:rsidR="006516B8" w:rsidRDefault="006516B8" w:rsidP="006516B8">
            <w:r>
              <w:t>Degree</w:t>
            </w:r>
          </w:p>
        </w:tc>
      </w:tr>
      <w:tr w:rsidR="006516B8" w:rsidRPr="003B5F72" w14:paraId="0B5D5EEF" w14:textId="77777777" w:rsidTr="003B5F72">
        <w:tc>
          <w:tcPr>
            <w:tcW w:w="2679" w:type="dxa"/>
          </w:tcPr>
          <w:p w14:paraId="3DC86210" w14:textId="180F9F97" w:rsidR="006516B8" w:rsidRDefault="006516B8" w:rsidP="006516B8">
            <w:r>
              <w:t>SOG</w:t>
            </w:r>
          </w:p>
        </w:tc>
        <w:tc>
          <w:tcPr>
            <w:tcW w:w="3572" w:type="dxa"/>
          </w:tcPr>
          <w:p w14:paraId="4B66D229" w14:textId="2A6A1024" w:rsidR="006516B8" w:rsidRDefault="006516B8" w:rsidP="006516B8">
            <w:r>
              <w:t>Speed over ground</w:t>
            </w:r>
          </w:p>
        </w:tc>
        <w:tc>
          <w:tcPr>
            <w:tcW w:w="2810" w:type="dxa"/>
          </w:tcPr>
          <w:p w14:paraId="42993A46" w14:textId="41F9F5F7" w:rsidR="006516B8" w:rsidRDefault="006516B8" w:rsidP="006516B8">
            <w:r>
              <w:t>Knots</w:t>
            </w:r>
          </w:p>
        </w:tc>
      </w:tr>
      <w:tr w:rsidR="006516B8" w:rsidRPr="003B5F72" w14:paraId="64E1C880" w14:textId="77777777" w:rsidTr="003B5F72">
        <w:tc>
          <w:tcPr>
            <w:tcW w:w="2679" w:type="dxa"/>
          </w:tcPr>
          <w:p w14:paraId="5522E3AD" w14:textId="44D5CCD0" w:rsidR="006516B8" w:rsidRDefault="006516B8" w:rsidP="006516B8">
            <w:r>
              <w:t>STW_UW</w:t>
            </w:r>
          </w:p>
        </w:tc>
        <w:tc>
          <w:tcPr>
            <w:tcW w:w="3572" w:type="dxa"/>
          </w:tcPr>
          <w:p w14:paraId="368550B8" w14:textId="591F1A22" w:rsidR="006516B8" w:rsidRDefault="006516B8" w:rsidP="006516B8">
            <w:r>
              <w:t>Speed through water (longitudinal)</w:t>
            </w:r>
          </w:p>
        </w:tc>
        <w:tc>
          <w:tcPr>
            <w:tcW w:w="2810" w:type="dxa"/>
          </w:tcPr>
          <w:p w14:paraId="3376853A" w14:textId="193A6AA3" w:rsidR="006516B8" w:rsidRDefault="006516B8" w:rsidP="006516B8">
            <w:r>
              <w:t>Knots</w:t>
            </w:r>
          </w:p>
        </w:tc>
      </w:tr>
      <w:tr w:rsidR="006516B8" w:rsidRPr="003B5F72" w14:paraId="4CC1D981" w14:textId="77777777" w:rsidTr="003B5F72">
        <w:tc>
          <w:tcPr>
            <w:tcW w:w="2679" w:type="dxa"/>
          </w:tcPr>
          <w:p w14:paraId="27FB0B4F" w14:textId="43C21336" w:rsidR="006516B8" w:rsidRDefault="006516B8" w:rsidP="006516B8">
            <w:r>
              <w:t>STW_VW</w:t>
            </w:r>
          </w:p>
        </w:tc>
        <w:tc>
          <w:tcPr>
            <w:tcW w:w="3572" w:type="dxa"/>
          </w:tcPr>
          <w:p w14:paraId="64EDAD4A" w14:textId="0767E74C" w:rsidR="006516B8" w:rsidRDefault="006516B8" w:rsidP="006516B8">
            <w:r>
              <w:t>Speed through water (sidewards)</w:t>
            </w:r>
          </w:p>
        </w:tc>
        <w:tc>
          <w:tcPr>
            <w:tcW w:w="2810" w:type="dxa"/>
          </w:tcPr>
          <w:p w14:paraId="0D1DD6B0" w14:textId="3820F892" w:rsidR="006516B8" w:rsidRDefault="006516B8" w:rsidP="006516B8">
            <w:r>
              <w:t>knots</w:t>
            </w:r>
          </w:p>
        </w:tc>
      </w:tr>
      <w:tr w:rsidR="006516B8" w:rsidRPr="003B5F72" w14:paraId="788359F9" w14:textId="77777777" w:rsidTr="003B5F72">
        <w:tc>
          <w:tcPr>
            <w:tcW w:w="2679" w:type="dxa"/>
          </w:tcPr>
          <w:p w14:paraId="4F1304CC" w14:textId="621FA3EF" w:rsidR="006516B8" w:rsidRDefault="006516B8" w:rsidP="006516B8">
            <w:r>
              <w:t>SOG_U</w:t>
            </w:r>
          </w:p>
        </w:tc>
        <w:tc>
          <w:tcPr>
            <w:tcW w:w="3572" w:type="dxa"/>
          </w:tcPr>
          <w:p w14:paraId="27ABDA41" w14:textId="72E0F90A" w:rsidR="006516B8" w:rsidRDefault="006516B8" w:rsidP="006516B8">
            <w:r>
              <w:t>Speed over ground Longitudinal</w:t>
            </w:r>
          </w:p>
        </w:tc>
        <w:tc>
          <w:tcPr>
            <w:tcW w:w="2810" w:type="dxa"/>
          </w:tcPr>
          <w:p w14:paraId="06E0C8C8" w14:textId="3BBEE015" w:rsidR="006516B8" w:rsidRDefault="006516B8" w:rsidP="006516B8">
            <w:r>
              <w:t>knots</w:t>
            </w:r>
          </w:p>
        </w:tc>
      </w:tr>
      <w:tr w:rsidR="006516B8" w:rsidRPr="003B5F72" w14:paraId="1D5BB192" w14:textId="77777777" w:rsidTr="003B5F72">
        <w:tc>
          <w:tcPr>
            <w:tcW w:w="2679" w:type="dxa"/>
          </w:tcPr>
          <w:p w14:paraId="2C0BE29B" w14:textId="61B802DB" w:rsidR="006516B8" w:rsidRDefault="006516B8" w:rsidP="006516B8">
            <w:r>
              <w:t>SOG_V</w:t>
            </w:r>
          </w:p>
        </w:tc>
        <w:tc>
          <w:tcPr>
            <w:tcW w:w="3572" w:type="dxa"/>
          </w:tcPr>
          <w:p w14:paraId="5F0110C6" w14:textId="6B527D13" w:rsidR="006516B8" w:rsidRDefault="006516B8" w:rsidP="006516B8">
            <w:r>
              <w:t>Speed over ground transverse</w:t>
            </w:r>
          </w:p>
        </w:tc>
        <w:tc>
          <w:tcPr>
            <w:tcW w:w="2810" w:type="dxa"/>
          </w:tcPr>
          <w:p w14:paraId="46ED6C2C" w14:textId="569522DC" w:rsidR="006516B8" w:rsidRDefault="006516B8" w:rsidP="006516B8">
            <w:r>
              <w:t>knots</w:t>
            </w:r>
          </w:p>
        </w:tc>
      </w:tr>
      <w:tr w:rsidR="006516B8" w:rsidRPr="003B5F72" w14:paraId="15B8A1DE" w14:textId="77777777" w:rsidTr="003B5F72">
        <w:tc>
          <w:tcPr>
            <w:tcW w:w="2679" w:type="dxa"/>
          </w:tcPr>
          <w:p w14:paraId="7141F346" w14:textId="67269172" w:rsidR="006516B8" w:rsidRDefault="006516B8" w:rsidP="006516B8">
            <w:r>
              <w:t>Turnrate</w:t>
            </w:r>
          </w:p>
        </w:tc>
        <w:tc>
          <w:tcPr>
            <w:tcW w:w="3572" w:type="dxa"/>
          </w:tcPr>
          <w:p w14:paraId="0A1EAEC2" w14:textId="4DA6AD69" w:rsidR="006516B8" w:rsidRDefault="006516B8" w:rsidP="006516B8">
            <w:r>
              <w:t>Turnrate</w:t>
            </w:r>
          </w:p>
        </w:tc>
        <w:tc>
          <w:tcPr>
            <w:tcW w:w="2810" w:type="dxa"/>
          </w:tcPr>
          <w:p w14:paraId="5622F25C" w14:textId="0E577DAC" w:rsidR="006516B8" w:rsidRDefault="006516B8" w:rsidP="006516B8">
            <w:r>
              <w:t>Deg/min</w:t>
            </w:r>
          </w:p>
        </w:tc>
      </w:tr>
      <w:tr w:rsidR="006516B8" w:rsidRPr="003B5F72" w14:paraId="545C7101" w14:textId="77777777" w:rsidTr="003B5F72">
        <w:tc>
          <w:tcPr>
            <w:tcW w:w="2679" w:type="dxa"/>
          </w:tcPr>
          <w:p w14:paraId="140232C2" w14:textId="79682148" w:rsidR="006516B8" w:rsidRDefault="006516B8" w:rsidP="006516B8">
            <w:r>
              <w:t>Depth</w:t>
            </w:r>
          </w:p>
        </w:tc>
        <w:tc>
          <w:tcPr>
            <w:tcW w:w="3572" w:type="dxa"/>
          </w:tcPr>
          <w:p w14:paraId="3361FDF7" w14:textId="2AD1B2E8" w:rsidR="006516B8" w:rsidRDefault="006516B8" w:rsidP="006516B8">
            <w:r>
              <w:t>Depth below transducer</w:t>
            </w:r>
          </w:p>
        </w:tc>
        <w:tc>
          <w:tcPr>
            <w:tcW w:w="2810" w:type="dxa"/>
          </w:tcPr>
          <w:p w14:paraId="5158BD21" w14:textId="49C9298D" w:rsidR="006516B8" w:rsidRDefault="006516B8" w:rsidP="006516B8">
            <w:r>
              <w:t>m</w:t>
            </w:r>
          </w:p>
        </w:tc>
      </w:tr>
      <w:tr w:rsidR="006516B8" w:rsidRPr="003B5F72" w14:paraId="6A391065" w14:textId="77777777" w:rsidTr="003B5F72">
        <w:tc>
          <w:tcPr>
            <w:tcW w:w="2679" w:type="dxa"/>
          </w:tcPr>
          <w:p w14:paraId="44B56A75" w14:textId="2A36EA5B" w:rsidR="006516B8" w:rsidRDefault="006516B8" w:rsidP="006516B8">
            <w:r>
              <w:t>W_dir_T</w:t>
            </w:r>
          </w:p>
        </w:tc>
        <w:tc>
          <w:tcPr>
            <w:tcW w:w="3572" w:type="dxa"/>
          </w:tcPr>
          <w:p w14:paraId="7EC1DBDF" w14:textId="17C95B9C" w:rsidR="006516B8" w:rsidRDefault="006516B8" w:rsidP="006516B8">
            <w:r>
              <w:t>Wind direction true</w:t>
            </w:r>
          </w:p>
        </w:tc>
        <w:tc>
          <w:tcPr>
            <w:tcW w:w="2810" w:type="dxa"/>
          </w:tcPr>
          <w:p w14:paraId="6E1D0440" w14:textId="22CC2C24" w:rsidR="006516B8" w:rsidRDefault="006516B8" w:rsidP="006516B8">
            <w:r>
              <w:t>Deg</w:t>
            </w:r>
          </w:p>
        </w:tc>
      </w:tr>
      <w:tr w:rsidR="006516B8" w:rsidRPr="003B5F72" w14:paraId="0BE0D860" w14:textId="77777777" w:rsidTr="003B5F72">
        <w:tc>
          <w:tcPr>
            <w:tcW w:w="2679" w:type="dxa"/>
          </w:tcPr>
          <w:p w14:paraId="4E463F00" w14:textId="4BD986EF" w:rsidR="006516B8" w:rsidRDefault="006516B8" w:rsidP="006516B8">
            <w:r>
              <w:t>Speed_MS_T</w:t>
            </w:r>
          </w:p>
        </w:tc>
        <w:tc>
          <w:tcPr>
            <w:tcW w:w="3572" w:type="dxa"/>
          </w:tcPr>
          <w:p w14:paraId="77EBC3F4" w14:textId="731A512B" w:rsidR="006516B8" w:rsidRDefault="006516B8" w:rsidP="006516B8">
            <w:r>
              <w:t>Wind speed true</w:t>
            </w:r>
          </w:p>
        </w:tc>
        <w:tc>
          <w:tcPr>
            <w:tcW w:w="2810" w:type="dxa"/>
          </w:tcPr>
          <w:p w14:paraId="2AC9697E" w14:textId="53A8D05D" w:rsidR="006516B8" w:rsidRDefault="006516B8" w:rsidP="006516B8">
            <w:r>
              <w:t>m/s</w:t>
            </w:r>
          </w:p>
        </w:tc>
      </w:tr>
      <w:tr w:rsidR="006516B8" w:rsidRPr="003B5F72" w14:paraId="6AB20411" w14:textId="77777777" w:rsidTr="003B5F72">
        <w:tc>
          <w:tcPr>
            <w:tcW w:w="2679" w:type="dxa"/>
          </w:tcPr>
          <w:p w14:paraId="720F6039" w14:textId="4A52E15C" w:rsidR="006516B8" w:rsidRDefault="006516B8" w:rsidP="006516B8">
            <w:r>
              <w:t>W_dir_R</w:t>
            </w:r>
          </w:p>
        </w:tc>
        <w:tc>
          <w:tcPr>
            <w:tcW w:w="3572" w:type="dxa"/>
          </w:tcPr>
          <w:p w14:paraId="52EB5002" w14:textId="689C5073" w:rsidR="006516B8" w:rsidRDefault="006516B8" w:rsidP="006516B8">
            <w:r>
              <w:t>Relative wind direction</w:t>
            </w:r>
          </w:p>
        </w:tc>
        <w:tc>
          <w:tcPr>
            <w:tcW w:w="2810" w:type="dxa"/>
          </w:tcPr>
          <w:p w14:paraId="28694CBF" w14:textId="4FC7374C" w:rsidR="006516B8" w:rsidRDefault="006516B8" w:rsidP="006516B8">
            <w:r>
              <w:t>Deg</w:t>
            </w:r>
          </w:p>
        </w:tc>
      </w:tr>
      <w:tr w:rsidR="006516B8" w:rsidRPr="003B5F72" w14:paraId="179BD91D" w14:textId="77777777" w:rsidTr="003B5F72">
        <w:tc>
          <w:tcPr>
            <w:tcW w:w="2679" w:type="dxa"/>
          </w:tcPr>
          <w:p w14:paraId="511321C6" w14:textId="50E4E548" w:rsidR="006516B8" w:rsidRDefault="006516B8" w:rsidP="006516B8">
            <w:r>
              <w:t>W_Speed_R_KN</w:t>
            </w:r>
          </w:p>
        </w:tc>
        <w:tc>
          <w:tcPr>
            <w:tcW w:w="3572" w:type="dxa"/>
          </w:tcPr>
          <w:p w14:paraId="66037E45" w14:textId="783CDA63" w:rsidR="006516B8" w:rsidRDefault="006516B8" w:rsidP="006516B8">
            <w:r>
              <w:t xml:space="preserve">Relative wind speed </w:t>
            </w:r>
          </w:p>
        </w:tc>
        <w:tc>
          <w:tcPr>
            <w:tcW w:w="2810" w:type="dxa"/>
          </w:tcPr>
          <w:p w14:paraId="2F101900" w14:textId="519302FF" w:rsidR="006516B8" w:rsidRDefault="006516B8" w:rsidP="006516B8">
            <w:r>
              <w:t>Knots</w:t>
            </w:r>
          </w:p>
        </w:tc>
      </w:tr>
    </w:tbl>
    <w:p w14:paraId="53321E8D" w14:textId="77777777" w:rsidR="003B5F72" w:rsidRDefault="003B5F72" w:rsidP="003025A8">
      <w:pPr>
        <w:rPr>
          <w:lang w:val="en-US"/>
        </w:rPr>
      </w:pPr>
    </w:p>
    <w:p w14:paraId="40B8B19C" w14:textId="6B5F98E9" w:rsidR="0045131F" w:rsidRPr="00F168B9" w:rsidRDefault="0045131F" w:rsidP="003025A8">
      <w:pPr>
        <w:rPr>
          <w:lang w:val="en-US"/>
        </w:rPr>
      </w:pPr>
      <w:r>
        <w:rPr>
          <w:lang w:val="en-US"/>
        </w:rPr>
        <w:t>The position (Xe, Ye) in the local coordinate system is dropped as the same information is found in the polar information distance and direction to origo( dist0, dir0).</w:t>
      </w:r>
    </w:p>
    <w:p w14:paraId="519447FC" w14:textId="4E1AEAF4" w:rsidR="00FC1736" w:rsidRDefault="00FC1736" w:rsidP="00FC1736">
      <w:pPr>
        <w:shd w:val="clear" w:color="auto" w:fill="A6A6A6" w:themeFill="background1" w:themeFillShade="A6"/>
        <w:spacing w:line="240" w:lineRule="auto"/>
        <w:contextualSpacing/>
        <w:rPr>
          <w:rFonts w:ascii="Courier New" w:hAnsi="Courier New" w:cs="Courier New"/>
          <w:lang w:val="en-US"/>
        </w:rPr>
      </w:pPr>
      <w:r>
        <w:rPr>
          <w:rFonts w:ascii="Courier New" w:hAnsi="Courier New" w:cs="Courier New"/>
          <w:lang w:val="en-US"/>
        </w:rPr>
        <w:t xml:space="preserve">File </w:t>
      </w:r>
      <w:r w:rsidRPr="00FC1736">
        <w:rPr>
          <w:rFonts w:ascii="Courier New" w:hAnsi="Courier New" w:cs="Courier New"/>
          <w:lang w:val="en-US"/>
        </w:rPr>
        <w:t>"Z:\Tasks\119\119-25095\Task1.4\Berlin\distancePointsGedserRostock.txt"</w:t>
      </w:r>
    </w:p>
    <w:p w14:paraId="79B4844E" w14:textId="77777777" w:rsidR="00FC1736" w:rsidRDefault="00FC1736" w:rsidP="00FC1736">
      <w:pPr>
        <w:shd w:val="clear" w:color="auto" w:fill="A6A6A6" w:themeFill="background1" w:themeFillShade="A6"/>
        <w:spacing w:line="240" w:lineRule="auto"/>
        <w:contextualSpacing/>
        <w:rPr>
          <w:rFonts w:ascii="Courier New" w:hAnsi="Courier New" w:cs="Courier New"/>
          <w:lang w:val="en-US"/>
        </w:rPr>
      </w:pPr>
    </w:p>
    <w:p w14:paraId="0E4AF065" w14:textId="74F40C99" w:rsidR="00FC1736" w:rsidRPr="00FC1736" w:rsidRDefault="00FC1736" w:rsidP="00FC1736">
      <w:pPr>
        <w:shd w:val="clear" w:color="auto" w:fill="A6A6A6" w:themeFill="background1" w:themeFillShade="A6"/>
        <w:spacing w:line="240" w:lineRule="auto"/>
        <w:contextualSpacing/>
        <w:rPr>
          <w:rFonts w:ascii="Courier New" w:hAnsi="Courier New" w:cs="Courier New"/>
          <w:lang w:val="en-US"/>
        </w:rPr>
      </w:pPr>
      <w:r w:rsidRPr="00FC1736">
        <w:rPr>
          <w:rFonts w:ascii="Courier New" w:hAnsi="Courier New" w:cs="Courier New"/>
          <w:lang w:val="en-US"/>
        </w:rPr>
        <w:t>#origo=np.array([np.radians(54.57363333), np.radians(11.92475)   ]) ## Gedser berth</w:t>
      </w:r>
    </w:p>
    <w:p w14:paraId="6BF4F861" w14:textId="77777777" w:rsidR="00FC1736" w:rsidRPr="00FC1736" w:rsidRDefault="00FC1736" w:rsidP="00FC1736">
      <w:pPr>
        <w:shd w:val="clear" w:color="auto" w:fill="A6A6A6" w:themeFill="background1" w:themeFillShade="A6"/>
        <w:spacing w:line="240" w:lineRule="auto"/>
        <w:contextualSpacing/>
        <w:rPr>
          <w:rFonts w:ascii="Courier New" w:hAnsi="Courier New" w:cs="Courier New"/>
          <w:lang w:val="en-US"/>
        </w:rPr>
      </w:pPr>
      <w:r w:rsidRPr="00FC1736">
        <w:rPr>
          <w:rFonts w:ascii="Courier New" w:hAnsi="Courier New" w:cs="Courier New"/>
          <w:lang w:val="en-US"/>
        </w:rPr>
        <w:t>G1, -88.51367952,   62.97410853</w:t>
      </w:r>
    </w:p>
    <w:p w14:paraId="2FE98917" w14:textId="2194F306" w:rsidR="00FC1736" w:rsidRPr="00FC1736" w:rsidRDefault="00CD1290" w:rsidP="00FC1736">
      <w:pPr>
        <w:shd w:val="clear" w:color="auto" w:fill="A6A6A6" w:themeFill="background1" w:themeFillShade="A6"/>
        <w:spacing w:line="240" w:lineRule="auto"/>
        <w:contextualSpacing/>
        <w:rPr>
          <w:rFonts w:ascii="Courier New" w:hAnsi="Courier New" w:cs="Courier New"/>
          <w:lang w:val="en-US"/>
        </w:rPr>
      </w:pPr>
      <w:r>
        <w:rPr>
          <w:rFonts w:ascii="Courier New" w:hAnsi="Courier New" w:cs="Courier New"/>
          <w:lang w:val="en-US"/>
        </w:rPr>
        <w:t>n</w:t>
      </w:r>
      <w:r w:rsidR="00FC1736" w:rsidRPr="00FC1736">
        <w:rPr>
          <w:rFonts w:ascii="Courier New" w:hAnsi="Courier New" w:cs="Courier New"/>
          <w:lang w:val="en-US"/>
        </w:rPr>
        <w:t xml:space="preserve">G2 ,-272.31321847,  154.5955789 </w:t>
      </w:r>
    </w:p>
    <w:p w14:paraId="2D3D07E8" w14:textId="77777777" w:rsidR="00FC1736" w:rsidRPr="00FC1736" w:rsidRDefault="00FC1736" w:rsidP="00FC1736">
      <w:pPr>
        <w:shd w:val="clear" w:color="auto" w:fill="A6A6A6" w:themeFill="background1" w:themeFillShade="A6"/>
        <w:spacing w:line="240" w:lineRule="auto"/>
        <w:contextualSpacing/>
        <w:rPr>
          <w:rFonts w:ascii="Courier New" w:hAnsi="Courier New" w:cs="Courier New"/>
          <w:lang w:val="en-US"/>
        </w:rPr>
      </w:pPr>
      <w:r w:rsidRPr="00FC1736">
        <w:rPr>
          <w:rFonts w:ascii="Courier New" w:hAnsi="Courier New" w:cs="Courier New"/>
          <w:lang w:val="en-US"/>
        </w:rPr>
        <w:t>G3 ,-296.4857112 ,   73.57014819</w:t>
      </w:r>
    </w:p>
    <w:p w14:paraId="60456596" w14:textId="77777777" w:rsidR="00FC1736" w:rsidRPr="003025A8" w:rsidRDefault="00FC1736" w:rsidP="00FC1736">
      <w:pPr>
        <w:spacing w:line="240" w:lineRule="auto"/>
        <w:contextualSpacing/>
        <w:rPr>
          <w:lang w:val="en-US"/>
        </w:rPr>
      </w:pPr>
    </w:p>
    <w:p w14:paraId="28F7C012" w14:textId="77777777" w:rsidR="005543A8" w:rsidRDefault="005543A8" w:rsidP="005543A8">
      <w:pPr>
        <w:pStyle w:val="Heading20"/>
      </w:pPr>
      <w:r>
        <w:t>Handling of angles</w:t>
      </w:r>
    </w:p>
    <w:p w14:paraId="2A3904BC" w14:textId="3591AA7F" w:rsidR="005543A8" w:rsidRDefault="005543A8" w:rsidP="003025A8">
      <w:pPr>
        <w:rPr>
          <w:lang w:val="en-US"/>
        </w:rPr>
      </w:pPr>
      <w:r>
        <w:rPr>
          <w:lang w:val="en-US"/>
        </w:rPr>
        <w:t>Thr cyclic nature of angles can be difficult for a machine learning system to learn e.g that 1 degree is closer to 359 than 350 is to 359. To handle this all angles are converted to</w:t>
      </w:r>
      <w:r w:rsidR="00D22CDB">
        <w:rPr>
          <w:lang w:val="en-US"/>
        </w:rPr>
        <w:t xml:space="preserve"> (cos(x) , sin(x)) </w:t>
      </w:r>
    </w:p>
    <w:p w14:paraId="30469285" w14:textId="1B736963" w:rsidR="00D22CDB" w:rsidRDefault="00D22CDB" w:rsidP="003025A8">
      <w:pPr>
        <w:rPr>
          <w:lang w:val="en-US"/>
        </w:rPr>
      </w:pPr>
    </w:p>
    <w:p w14:paraId="3FCA7DA4" w14:textId="72021144" w:rsidR="00D22CDB" w:rsidRDefault="00D22CDB" w:rsidP="003025A8">
      <w:pPr>
        <w:rPr>
          <w:lang w:val="en-US"/>
        </w:rPr>
      </w:pPr>
      <w:r>
        <w:rPr>
          <w:lang w:val="en-US"/>
        </w:rPr>
        <w:t>Samplin</w:t>
      </w:r>
      <w:r w:rsidR="00A67CAE">
        <w:rPr>
          <w:lang w:val="en-US"/>
        </w:rPr>
        <w:t>g of angles</w:t>
      </w:r>
    </w:p>
    <w:p w14:paraId="545D567D" w14:textId="1C03FF39" w:rsidR="00A67CAE" w:rsidRPr="005543A8" w:rsidRDefault="00A67CAE" w:rsidP="003025A8">
      <w:pPr>
        <w:rPr>
          <w:lang w:val="en-US"/>
        </w:rPr>
      </w:pPr>
      <w:r>
        <w:rPr>
          <w:lang w:val="en-US"/>
        </w:rPr>
        <w:t xml:space="preserve">The sampling frequency of the raw signals varies, but for use in the simulator and for machine learning we need signals with constant frequency. To achive this we resample the data with a period of one seconds. If as in the example below there are more than one second between measurements the mean is calculated as to fill in the gap, but for an angle this does not work as en reality the pod moved a few degrees hence we need cos,sin </w:t>
      </w:r>
    </w:p>
    <w:p w14:paraId="497BAF0F" w14:textId="210B4693" w:rsidR="005543A8" w:rsidRDefault="00A67CAE" w:rsidP="003025A8">
      <w:pPr>
        <w:rPr>
          <w:b/>
          <w:bCs/>
          <w:lang w:val="en-US"/>
        </w:rPr>
      </w:pPr>
      <w:r>
        <w:rPr>
          <w:noProof/>
        </w:rPr>
        <w:drawing>
          <wp:inline distT="0" distB="0" distL="0" distR="0" wp14:anchorId="489F3CA9" wp14:editId="6E354ECD">
            <wp:extent cx="5760085" cy="3733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733165"/>
                    </a:xfrm>
                    <a:prstGeom prst="rect">
                      <a:avLst/>
                    </a:prstGeom>
                  </pic:spPr>
                </pic:pic>
              </a:graphicData>
            </a:graphic>
          </wp:inline>
        </w:drawing>
      </w:r>
    </w:p>
    <w:p w14:paraId="43164E29" w14:textId="687772CA" w:rsidR="003025A8" w:rsidRDefault="003025A8" w:rsidP="003025A8">
      <w:pPr>
        <w:rPr>
          <w:b/>
          <w:bCs/>
          <w:lang w:val="en-US"/>
        </w:rPr>
      </w:pPr>
      <w:r w:rsidRPr="005F7B15">
        <w:rPr>
          <w:b/>
          <w:bCs/>
          <w:lang w:val="en-US"/>
        </w:rPr>
        <w:t>Actions</w:t>
      </w:r>
    </w:p>
    <w:p w14:paraId="4372EACE" w14:textId="76C28269" w:rsidR="006D7407" w:rsidRPr="006D7407" w:rsidRDefault="006D7407" w:rsidP="003025A8">
      <w:pPr>
        <w:rPr>
          <w:lang w:val="en-US"/>
        </w:rPr>
      </w:pPr>
      <w:r>
        <w:rPr>
          <w:lang w:val="en-US"/>
        </w:rPr>
        <w:t>The captain has different handles to his disposal to control the ship. From the loggings from the real ship we have the actual commanded pitch, propeller revolutions, rudder angle, POD revolutions, POD directions and bow thruster commands</w:t>
      </w:r>
      <w:r w:rsidR="00034D50">
        <w:rPr>
          <w:lang w:val="en-US"/>
        </w:rPr>
        <w:t xml:space="preserve">, we are not so interested in which handles were used to give the different commands but focus on the actual command values. </w:t>
      </w:r>
      <w:r>
        <w:rPr>
          <w:lang w:val="en-US"/>
        </w:rPr>
        <w:t>Here in overview:</w:t>
      </w:r>
    </w:p>
    <w:tbl>
      <w:tblPr>
        <w:tblStyle w:val="TableGrid"/>
        <w:tblW w:w="0" w:type="auto"/>
        <w:tblLook w:val="04A0" w:firstRow="1" w:lastRow="0" w:firstColumn="1" w:lastColumn="0" w:noHBand="0" w:noVBand="1"/>
      </w:tblPr>
      <w:tblGrid>
        <w:gridCol w:w="2722"/>
        <w:gridCol w:w="3546"/>
        <w:gridCol w:w="2793"/>
      </w:tblGrid>
      <w:tr w:rsidR="006D7407" w14:paraId="0E07624C" w14:textId="77777777" w:rsidTr="006D7407">
        <w:tc>
          <w:tcPr>
            <w:tcW w:w="2722" w:type="dxa"/>
          </w:tcPr>
          <w:p w14:paraId="466FE2CA" w14:textId="77777777" w:rsidR="006D7407" w:rsidRPr="00D449C9" w:rsidRDefault="006D7407" w:rsidP="00155B04">
            <w:r>
              <w:t>PD_C</w:t>
            </w:r>
            <w:r w:rsidRPr="00D449C9">
              <w:t xml:space="preserve"> </w:t>
            </w:r>
          </w:p>
        </w:tc>
        <w:tc>
          <w:tcPr>
            <w:tcW w:w="3546" w:type="dxa"/>
          </w:tcPr>
          <w:p w14:paraId="4D5C2B0F" w14:textId="77777777" w:rsidR="006D7407" w:rsidRDefault="006D7407" w:rsidP="00155B04">
            <w:r>
              <w:t>Pitch command</w:t>
            </w:r>
          </w:p>
        </w:tc>
        <w:tc>
          <w:tcPr>
            <w:tcW w:w="2793" w:type="dxa"/>
          </w:tcPr>
          <w:p w14:paraId="63ECC9D2" w14:textId="77777777" w:rsidR="006D7407" w:rsidRDefault="006D7407" w:rsidP="00155B04"/>
        </w:tc>
      </w:tr>
      <w:tr w:rsidR="006D7407" w14:paraId="580071D1" w14:textId="77777777" w:rsidTr="006D7407">
        <w:tc>
          <w:tcPr>
            <w:tcW w:w="2722" w:type="dxa"/>
          </w:tcPr>
          <w:p w14:paraId="7B16CB9D" w14:textId="77777777" w:rsidR="006D7407" w:rsidRPr="00D449C9" w:rsidRDefault="006D7407" w:rsidP="00155B04">
            <w:r w:rsidRPr="00D449C9">
              <w:t>CentRPM_C</w:t>
            </w:r>
          </w:p>
        </w:tc>
        <w:tc>
          <w:tcPr>
            <w:tcW w:w="3546" w:type="dxa"/>
          </w:tcPr>
          <w:p w14:paraId="348E318F" w14:textId="77777777" w:rsidR="006D7407" w:rsidRDefault="006D7407" w:rsidP="00155B04">
            <w:r>
              <w:t>Centre RPM Command</w:t>
            </w:r>
          </w:p>
        </w:tc>
        <w:tc>
          <w:tcPr>
            <w:tcW w:w="2793" w:type="dxa"/>
          </w:tcPr>
          <w:p w14:paraId="4E10079A" w14:textId="77777777" w:rsidR="006D7407" w:rsidRDefault="006D7407" w:rsidP="00155B04">
            <w:r>
              <w:t>RPM</w:t>
            </w:r>
          </w:p>
        </w:tc>
      </w:tr>
      <w:tr w:rsidR="006D7407" w14:paraId="7584D2B2" w14:textId="77777777" w:rsidTr="006D7407">
        <w:tc>
          <w:tcPr>
            <w:tcW w:w="2722" w:type="dxa"/>
          </w:tcPr>
          <w:p w14:paraId="730CD6E7" w14:textId="77777777" w:rsidR="006D7407" w:rsidRPr="00D449C9" w:rsidRDefault="006D7407" w:rsidP="00155B04">
            <w:r w:rsidRPr="00D449C9">
              <w:t>CentRud_C</w:t>
            </w:r>
          </w:p>
        </w:tc>
        <w:tc>
          <w:tcPr>
            <w:tcW w:w="3546" w:type="dxa"/>
          </w:tcPr>
          <w:p w14:paraId="4E9D4724" w14:textId="77777777" w:rsidR="006D7407" w:rsidRDefault="006D7407" w:rsidP="00155B04">
            <w:r>
              <w:t>Centre rudder command</w:t>
            </w:r>
          </w:p>
        </w:tc>
        <w:tc>
          <w:tcPr>
            <w:tcW w:w="2793" w:type="dxa"/>
          </w:tcPr>
          <w:p w14:paraId="02BF0739" w14:textId="77777777" w:rsidR="006D7407" w:rsidRDefault="006D7407" w:rsidP="00155B04">
            <w:r>
              <w:t>deg</w:t>
            </w:r>
          </w:p>
        </w:tc>
      </w:tr>
      <w:tr w:rsidR="006D7407" w14:paraId="04A5D6D9" w14:textId="77777777" w:rsidTr="006D7407">
        <w:tc>
          <w:tcPr>
            <w:tcW w:w="2722" w:type="dxa"/>
          </w:tcPr>
          <w:p w14:paraId="34844865" w14:textId="77777777" w:rsidR="006D7407" w:rsidRPr="00D449C9" w:rsidRDefault="006D7407" w:rsidP="00155B04">
            <w:r w:rsidRPr="00D449C9">
              <w:t>PortRPM_C</w:t>
            </w:r>
          </w:p>
        </w:tc>
        <w:tc>
          <w:tcPr>
            <w:tcW w:w="3546" w:type="dxa"/>
          </w:tcPr>
          <w:p w14:paraId="51DA27D4" w14:textId="77777777" w:rsidR="006D7407" w:rsidRDefault="006D7407" w:rsidP="00155B04">
            <w:r>
              <w:t>Port RPM command</w:t>
            </w:r>
          </w:p>
        </w:tc>
        <w:tc>
          <w:tcPr>
            <w:tcW w:w="2793" w:type="dxa"/>
          </w:tcPr>
          <w:p w14:paraId="3936C163" w14:textId="77777777" w:rsidR="006D7407" w:rsidRDefault="006D7407" w:rsidP="00155B04">
            <w:r>
              <w:t>RPM</w:t>
            </w:r>
          </w:p>
        </w:tc>
      </w:tr>
      <w:tr w:rsidR="006D7407" w14:paraId="4538EAEF" w14:textId="77777777" w:rsidTr="006D7407">
        <w:tc>
          <w:tcPr>
            <w:tcW w:w="2722" w:type="dxa"/>
          </w:tcPr>
          <w:p w14:paraId="7FE132C7" w14:textId="77777777" w:rsidR="006D7407" w:rsidRPr="00D449C9" w:rsidRDefault="006D7407" w:rsidP="00155B04">
            <w:r w:rsidRPr="00D449C9">
              <w:t>PortDir_C</w:t>
            </w:r>
          </w:p>
        </w:tc>
        <w:tc>
          <w:tcPr>
            <w:tcW w:w="3546" w:type="dxa"/>
          </w:tcPr>
          <w:p w14:paraId="7D65EC75" w14:textId="77777777" w:rsidR="006D7407" w:rsidRDefault="006D7407" w:rsidP="00155B04">
            <w:r>
              <w:t>Port direction command</w:t>
            </w:r>
          </w:p>
        </w:tc>
        <w:tc>
          <w:tcPr>
            <w:tcW w:w="2793" w:type="dxa"/>
          </w:tcPr>
          <w:p w14:paraId="4A2D418F" w14:textId="77777777" w:rsidR="006D7407" w:rsidRDefault="006D7407" w:rsidP="00155B04">
            <w:r>
              <w:t>deg</w:t>
            </w:r>
          </w:p>
        </w:tc>
      </w:tr>
      <w:tr w:rsidR="006D7407" w14:paraId="6AD73F34" w14:textId="77777777" w:rsidTr="006D7407">
        <w:tc>
          <w:tcPr>
            <w:tcW w:w="2722" w:type="dxa"/>
          </w:tcPr>
          <w:p w14:paraId="25537A4B" w14:textId="77777777" w:rsidR="006D7407" w:rsidRPr="00D449C9" w:rsidRDefault="006D7407" w:rsidP="00155B04">
            <w:r w:rsidRPr="00D449C9">
              <w:t>StbdRPM_C</w:t>
            </w:r>
          </w:p>
        </w:tc>
        <w:tc>
          <w:tcPr>
            <w:tcW w:w="3546" w:type="dxa"/>
          </w:tcPr>
          <w:p w14:paraId="0E876232" w14:textId="77777777" w:rsidR="006D7407" w:rsidRDefault="006D7407" w:rsidP="00155B04">
            <w:r>
              <w:t>Starboard RPM command</w:t>
            </w:r>
          </w:p>
        </w:tc>
        <w:tc>
          <w:tcPr>
            <w:tcW w:w="2793" w:type="dxa"/>
          </w:tcPr>
          <w:p w14:paraId="7ACECE8F" w14:textId="77777777" w:rsidR="006D7407" w:rsidRDefault="006D7407" w:rsidP="00155B04">
            <w:r>
              <w:t>RPM</w:t>
            </w:r>
          </w:p>
        </w:tc>
      </w:tr>
      <w:tr w:rsidR="006D7407" w14:paraId="10E97AAF" w14:textId="77777777" w:rsidTr="006D7407">
        <w:tc>
          <w:tcPr>
            <w:tcW w:w="2722" w:type="dxa"/>
          </w:tcPr>
          <w:p w14:paraId="7D3FA95B" w14:textId="77777777" w:rsidR="006D7407" w:rsidRPr="00D449C9" w:rsidRDefault="006D7407" w:rsidP="00155B04">
            <w:r w:rsidRPr="00D449C9">
              <w:t>StbdDir_C</w:t>
            </w:r>
          </w:p>
        </w:tc>
        <w:tc>
          <w:tcPr>
            <w:tcW w:w="3546" w:type="dxa"/>
          </w:tcPr>
          <w:p w14:paraId="0E5102A5" w14:textId="77777777" w:rsidR="006D7407" w:rsidRDefault="006D7407" w:rsidP="00155B04">
            <w:r>
              <w:t>Starboard direction command</w:t>
            </w:r>
          </w:p>
        </w:tc>
        <w:tc>
          <w:tcPr>
            <w:tcW w:w="2793" w:type="dxa"/>
          </w:tcPr>
          <w:p w14:paraId="54DF2DB6" w14:textId="77777777" w:rsidR="006D7407" w:rsidRDefault="006D7407" w:rsidP="00155B04">
            <w:r>
              <w:t>deg</w:t>
            </w:r>
          </w:p>
        </w:tc>
      </w:tr>
      <w:tr w:rsidR="006D7407" w14:paraId="39849919" w14:textId="77777777" w:rsidTr="006D7407">
        <w:tc>
          <w:tcPr>
            <w:tcW w:w="2722" w:type="dxa"/>
          </w:tcPr>
          <w:p w14:paraId="085C7E26" w14:textId="77777777" w:rsidR="006D7407" w:rsidRPr="00D449C9" w:rsidRDefault="006D7407" w:rsidP="00155B04">
            <w:r w:rsidRPr="00D449C9">
              <w:t>Bow1RPM_C</w:t>
            </w:r>
          </w:p>
        </w:tc>
        <w:tc>
          <w:tcPr>
            <w:tcW w:w="3546" w:type="dxa"/>
          </w:tcPr>
          <w:p w14:paraId="5F6035C5" w14:textId="77777777" w:rsidR="006D7407" w:rsidRDefault="006D7407" w:rsidP="00155B04">
            <w:r>
              <w:t>Bow thruster 1 RPM command</w:t>
            </w:r>
          </w:p>
        </w:tc>
        <w:tc>
          <w:tcPr>
            <w:tcW w:w="2793" w:type="dxa"/>
          </w:tcPr>
          <w:p w14:paraId="08FBA8BA" w14:textId="77777777" w:rsidR="006D7407" w:rsidRDefault="006D7407" w:rsidP="00155B04">
            <w:r>
              <w:t>RPM</w:t>
            </w:r>
          </w:p>
        </w:tc>
      </w:tr>
      <w:tr w:rsidR="006D7407" w14:paraId="0DAFD5E1" w14:textId="77777777" w:rsidTr="006D7407">
        <w:tc>
          <w:tcPr>
            <w:tcW w:w="2722" w:type="dxa"/>
          </w:tcPr>
          <w:p w14:paraId="7A1E652C" w14:textId="77777777" w:rsidR="006D7407" w:rsidRPr="00D449C9" w:rsidRDefault="006D7407" w:rsidP="00155B04">
            <w:r w:rsidRPr="00D449C9">
              <w:t>Bow2RPM_C</w:t>
            </w:r>
          </w:p>
        </w:tc>
        <w:tc>
          <w:tcPr>
            <w:tcW w:w="3546" w:type="dxa"/>
          </w:tcPr>
          <w:p w14:paraId="7B1C3C98" w14:textId="77777777" w:rsidR="006D7407" w:rsidRDefault="006D7407" w:rsidP="00155B04">
            <w:r>
              <w:t>Bow thruster 2 RPM command</w:t>
            </w:r>
          </w:p>
        </w:tc>
        <w:tc>
          <w:tcPr>
            <w:tcW w:w="2793" w:type="dxa"/>
          </w:tcPr>
          <w:p w14:paraId="054D9DEA" w14:textId="77777777" w:rsidR="006D7407" w:rsidRDefault="006D7407" w:rsidP="00155B04">
            <w:r>
              <w:t>RPM</w:t>
            </w:r>
          </w:p>
        </w:tc>
      </w:tr>
    </w:tbl>
    <w:p w14:paraId="2DF90CE1" w14:textId="77777777" w:rsidR="006D7407" w:rsidRPr="005F7B15" w:rsidRDefault="006D7407" w:rsidP="003025A8">
      <w:pPr>
        <w:rPr>
          <w:b/>
          <w:bCs/>
          <w:lang w:val="en-US"/>
        </w:rPr>
      </w:pPr>
    </w:p>
    <w:p w14:paraId="1AF26C8E" w14:textId="0324E7C0" w:rsidR="003025A8" w:rsidRDefault="003025A8" w:rsidP="00FB188C">
      <w:pPr>
        <w:pStyle w:val="Heading20"/>
      </w:pPr>
      <w:r w:rsidRPr="00562531">
        <w:t>Extracting states and actions</w:t>
      </w:r>
    </w:p>
    <w:p w14:paraId="5AF08BCD" w14:textId="77777777" w:rsidR="00562531" w:rsidRPr="00FB188C" w:rsidRDefault="00562531" w:rsidP="00FB188C">
      <w:pPr>
        <w:pStyle w:val="Heading30"/>
      </w:pPr>
      <w:r w:rsidRPr="00FB188C">
        <w:t>From VDR recordings</w:t>
      </w:r>
    </w:p>
    <w:p w14:paraId="61D6ADDD" w14:textId="2500C020" w:rsidR="00562531" w:rsidRDefault="00562531" w:rsidP="003025A8">
      <w:pPr>
        <w:rPr>
          <w:lang w:val="en-US"/>
        </w:rPr>
      </w:pPr>
      <w:r>
        <w:rPr>
          <w:lang w:val="en-US"/>
        </w:rPr>
        <w:t>Sensor signals are stored in a number of NMEA log files, where all sensors NMEA strings are stored with a time stamp.</w:t>
      </w:r>
    </w:p>
    <w:p w14:paraId="28D74ACB" w14:textId="0FFE541F" w:rsidR="00562531" w:rsidRDefault="00562531" w:rsidP="003025A8">
      <w:pPr>
        <w:rPr>
          <w:lang w:val="en-US"/>
        </w:rPr>
      </w:pPr>
      <w:r>
        <w:rPr>
          <w:lang w:val="en-US"/>
        </w:rPr>
        <w:t xml:space="preserve">In the ShippingLab project a script was developed to extract each sensor en separate files, then identifying when the ship was sailing to filter all recordings for laying at berth out. </w:t>
      </w:r>
    </w:p>
    <w:p w14:paraId="2AEDF2B1" w14:textId="5E7994D9" w:rsidR="00EF16EC" w:rsidRDefault="00EF16EC" w:rsidP="003025A8">
      <w:pPr>
        <w:rPr>
          <w:lang w:val="en-US"/>
        </w:rPr>
      </w:pPr>
      <w:r>
        <w:rPr>
          <w:lang w:val="en-US"/>
        </w:rPr>
        <w:t>The sensors are clearly logged at different sampling intervals and when defining a state it is needed to time align the values. ShippingLab developed a script for that</w:t>
      </w:r>
      <w:r w:rsidR="001826EF">
        <w:rPr>
          <w:lang w:val="en-US"/>
        </w:rPr>
        <w:t>,</w:t>
      </w:r>
      <w:r>
        <w:rPr>
          <w:lang w:val="en-US"/>
        </w:rPr>
        <w:t xml:space="preserve"> and here a RK2021 variant is written to extract states and actions as defined above.</w:t>
      </w:r>
    </w:p>
    <w:p w14:paraId="79503B9E" w14:textId="69A68DCE" w:rsidR="00C51327" w:rsidRPr="0000446C" w:rsidRDefault="00357C25" w:rsidP="00357C25">
      <w:pPr>
        <w:rPr>
          <w:b/>
          <w:bCs/>
          <w:lang w:val="en-US"/>
        </w:rPr>
      </w:pPr>
      <w:r w:rsidRPr="0000446C">
        <w:rPr>
          <w:b/>
          <w:bCs/>
          <w:lang w:val="en-US"/>
        </w:rPr>
        <w:t>Astern out of po</w:t>
      </w:r>
      <w:r w:rsidR="0000446C" w:rsidRPr="0000446C">
        <w:rPr>
          <w:b/>
          <w:bCs/>
          <w:lang w:val="en-US"/>
        </w:rPr>
        <w:t>rt</w:t>
      </w:r>
    </w:p>
    <w:p w14:paraId="359B1544" w14:textId="060AE575" w:rsidR="0000446C" w:rsidRDefault="0000446C" w:rsidP="00357C25">
      <w:pPr>
        <w:rPr>
          <w:lang w:val="en-US"/>
        </w:rPr>
      </w:pPr>
      <w:r>
        <w:rPr>
          <w:lang w:val="en-US"/>
        </w:rPr>
        <w:t>First attempt is to save save states until the bearing towards the easterly pier (Point 2) is 90 deg</w:t>
      </w:r>
    </w:p>
    <w:p w14:paraId="6B116795" w14:textId="701C713B" w:rsidR="00A66633" w:rsidRDefault="00A66633" w:rsidP="00357C25">
      <w:pPr>
        <w:rPr>
          <w:lang w:val="en-US"/>
        </w:rPr>
      </w:pPr>
      <w:r>
        <w:rPr>
          <w:lang w:val="en-US"/>
        </w:rPr>
        <w:t>Script used is</w:t>
      </w:r>
    </w:p>
    <w:p w14:paraId="0E30C77E" w14:textId="46A84021" w:rsidR="00A66633" w:rsidRPr="00562531" w:rsidRDefault="00A66633" w:rsidP="00460DBB">
      <w:pPr>
        <w:shd w:val="clear" w:color="auto" w:fill="A6A6A6" w:themeFill="background1" w:themeFillShade="A6"/>
        <w:rPr>
          <w:lang w:val="en-US"/>
        </w:rPr>
      </w:pPr>
      <w:r w:rsidRPr="00A66633">
        <w:rPr>
          <w:lang w:val="en-US"/>
        </w:rPr>
        <w:t>"Z:\Tasks\121\121-20658\04 Technical\extractExpertTracksFromVDR.py"</w:t>
      </w:r>
    </w:p>
    <w:p w14:paraId="1761B1E7" w14:textId="75909B11" w:rsidR="00E05A68" w:rsidRPr="005543A8" w:rsidRDefault="00F962A3" w:rsidP="00F962A3">
      <w:pPr>
        <w:rPr>
          <w:lang w:val="en-US"/>
        </w:rPr>
      </w:pPr>
      <w:r w:rsidRPr="005543A8">
        <w:rPr>
          <w:lang w:val="en-US"/>
        </w:rPr>
        <w:t>Data saved here:</w:t>
      </w:r>
    </w:p>
    <w:p w14:paraId="4799CDE4" w14:textId="7614C081" w:rsidR="00F962A3" w:rsidRDefault="00F962A3" w:rsidP="00F962A3">
      <w:pPr>
        <w:rPr>
          <w:lang w:val="en-US"/>
        </w:rPr>
      </w:pPr>
      <w:r w:rsidRPr="00F962A3">
        <w:rPr>
          <w:lang w:val="en-US"/>
        </w:rPr>
        <w:t xml:space="preserve">"Z:\Tasks\121\121-20658\04 Technical\GedserExpertTracks3points" </w:t>
      </w:r>
      <w:r>
        <w:rPr>
          <w:lang w:val="en-US"/>
        </w:rPr>
        <w:t>contains distances to piers and berth</w:t>
      </w:r>
    </w:p>
    <w:p w14:paraId="152A0914" w14:textId="216DBAE9" w:rsidR="00F962A3" w:rsidRDefault="00F962A3" w:rsidP="00F962A3">
      <w:pPr>
        <w:rPr>
          <w:lang w:val="en-US"/>
        </w:rPr>
      </w:pPr>
      <w:r w:rsidRPr="00F962A3">
        <w:rPr>
          <w:lang w:val="en-US"/>
        </w:rPr>
        <w:t>"Z:\Tasks\121\121-20658\04 Technical\GedserExperTracksLeadingLine"</w:t>
      </w:r>
      <w:r>
        <w:rPr>
          <w:lang w:val="en-US"/>
        </w:rPr>
        <w:t xml:space="preserve"> contains distance to leading line</w:t>
      </w:r>
    </w:p>
    <w:p w14:paraId="2392AB42" w14:textId="77777777" w:rsidR="00F962A3" w:rsidRDefault="00F962A3" w:rsidP="00F962A3">
      <w:pPr>
        <w:rPr>
          <w:lang w:val="en-US"/>
        </w:rPr>
      </w:pPr>
      <w:r w:rsidRPr="00F962A3">
        <w:rPr>
          <w:lang w:val="en-US"/>
        </w:rPr>
        <w:t>"Z:\Tasks\121\121-20658\04 Technical\GedserExpertTracksWithTurn"</w:t>
      </w:r>
      <w:r>
        <w:rPr>
          <w:lang w:val="en-US"/>
        </w:rPr>
        <w:t xml:space="preserve"> contains distance to leading line</w:t>
      </w:r>
    </w:p>
    <w:p w14:paraId="09A842B5" w14:textId="2F27DE07" w:rsidR="00F962A3" w:rsidRDefault="00F962A3" w:rsidP="00F962A3">
      <w:pPr>
        <w:rPr>
          <w:lang w:val="en-US"/>
        </w:rPr>
      </w:pPr>
      <w:r>
        <w:rPr>
          <w:lang w:val="en-US"/>
        </w:rPr>
        <w:t>Ends after turn</w:t>
      </w:r>
    </w:p>
    <w:p w14:paraId="0A82A813" w14:textId="6AF2AC08" w:rsidR="00E05A68" w:rsidRDefault="00F962A3" w:rsidP="00F962A3">
      <w:pPr>
        <w:pStyle w:val="Heading10"/>
      </w:pPr>
      <w:r>
        <w:t>Training of NN</w:t>
      </w:r>
    </w:p>
    <w:p w14:paraId="7ABEAF8E" w14:textId="7E4410B3" w:rsidR="002A2DB4" w:rsidRPr="002A2DB4" w:rsidRDefault="002A2DB4" w:rsidP="002A2DB4">
      <w:r>
        <w:t>Følgende script er lavet til at træne et standard feed foward NN</w:t>
      </w:r>
    </w:p>
    <w:p w14:paraId="6F01A004" w14:textId="0570F381" w:rsidR="00F962A3" w:rsidRPr="005543A8" w:rsidRDefault="002A2DB4" w:rsidP="002A2DB4">
      <w:pPr>
        <w:rPr>
          <w:lang w:val="en-US"/>
        </w:rPr>
      </w:pPr>
      <w:r w:rsidRPr="005543A8">
        <w:rPr>
          <w:lang w:val="en-US"/>
        </w:rPr>
        <w:t>H:\GitRepos\PyDriver\tests\btjNN.py</w:t>
      </w:r>
    </w:p>
    <w:p w14:paraId="238A3C8C" w14:textId="2A4530E4" w:rsidR="003025A8" w:rsidRDefault="00F27B8B" w:rsidP="00FB188C">
      <w:pPr>
        <w:pStyle w:val="Heading30"/>
      </w:pPr>
      <w:r>
        <w:t>Using trained Neural net</w:t>
      </w:r>
    </w:p>
    <w:p w14:paraId="3B7158A5" w14:textId="508DE62C" w:rsidR="00F27B8B" w:rsidRPr="005543A8" w:rsidRDefault="00F27B8B" w:rsidP="00F27B8B">
      <w:pPr>
        <w:rPr>
          <w:lang w:val="en-US"/>
        </w:rPr>
      </w:pPr>
      <w:r w:rsidRPr="005543A8">
        <w:rPr>
          <w:lang w:val="en-US"/>
        </w:rPr>
        <w:t>The script</w:t>
      </w:r>
    </w:p>
    <w:p w14:paraId="74547B78" w14:textId="77777777" w:rsidR="00F27B8B" w:rsidRDefault="00F27B8B" w:rsidP="00F27B8B">
      <w:pPr>
        <w:shd w:val="clear" w:color="auto" w:fill="808080" w:themeFill="background1" w:themeFillShade="80"/>
        <w:rPr>
          <w:lang w:val="en-US"/>
        </w:rPr>
      </w:pPr>
      <w:r w:rsidRPr="00F27B8B">
        <w:rPr>
          <w:lang w:val="en-US"/>
        </w:rPr>
        <w:t>H:\GitRepos\PyDriver\tests\runTrainedAInetwork_dk1driver.py</w:t>
      </w:r>
    </w:p>
    <w:bookmarkEnd w:id="0"/>
    <w:p w14:paraId="0E108767" w14:textId="2E72FB82" w:rsidR="003025A8" w:rsidRDefault="00F27B8B" w:rsidP="003025A8">
      <w:pPr>
        <w:rPr>
          <w:lang w:val="en-US"/>
        </w:rPr>
      </w:pPr>
      <w:r>
        <w:rPr>
          <w:lang w:val="en-US"/>
        </w:rPr>
        <w:t>Is used to run simflex with a pretrained neural net (using pytorch )</w:t>
      </w:r>
    </w:p>
    <w:p w14:paraId="0C2781F9" w14:textId="62B1D578" w:rsidR="00F27B8B" w:rsidRDefault="00F27B8B" w:rsidP="003025A8">
      <w:pPr>
        <w:rPr>
          <w:lang w:val="en-US"/>
        </w:rPr>
      </w:pPr>
    </w:p>
    <w:p w14:paraId="5B573648" w14:textId="77AD04FE" w:rsidR="00F27B8B" w:rsidRDefault="00F27B8B" w:rsidP="00F27B8B">
      <w:pPr>
        <w:pStyle w:val="Heading30"/>
      </w:pPr>
      <w:r>
        <w:t>Plotting results</w:t>
      </w:r>
    </w:p>
    <w:p w14:paraId="43A58F1E" w14:textId="41703BB4" w:rsidR="00F27B8B" w:rsidRDefault="00F27B8B" w:rsidP="00F27B8B">
      <w:pPr>
        <w:pStyle w:val="Heading20"/>
      </w:pPr>
    </w:p>
    <w:p w14:paraId="09AF3F03" w14:textId="47B6CFCA" w:rsidR="00F27B8B" w:rsidRPr="00D34D15" w:rsidRDefault="00F27B8B" w:rsidP="00F27B8B">
      <w:pPr>
        <w:rPr>
          <w:b/>
          <w:bCs/>
          <w:lang w:val="en-US"/>
        </w:rPr>
      </w:pPr>
      <w:r w:rsidRPr="00D34D15">
        <w:rPr>
          <w:b/>
          <w:bCs/>
          <w:lang w:val="en-US"/>
        </w:rPr>
        <w:t>Analyser</w:t>
      </w:r>
    </w:p>
    <w:p w14:paraId="16C5CE6B" w14:textId="025AC8A2" w:rsidR="00CC6A5D" w:rsidRDefault="008D225B" w:rsidP="00CC6A5D">
      <w:pPr>
        <w:pStyle w:val="Heading10"/>
      </w:pPr>
      <w:bookmarkStart w:id="1" w:name="_Hlk68690770"/>
      <w:r>
        <w:t xml:space="preserve">Typically </w:t>
      </w:r>
      <w:r w:rsidR="00CC6A5D">
        <w:t>Ship types and propulsion systems</w:t>
      </w:r>
    </w:p>
    <w:p w14:paraId="131EA677" w14:textId="7BBD80C0" w:rsidR="00CC6A5D" w:rsidRDefault="00CC6A5D" w:rsidP="00CC6A5D">
      <w:pPr>
        <w:pStyle w:val="Heading10"/>
      </w:pPr>
    </w:p>
    <w:p w14:paraId="30013D30" w14:textId="3D1D4209" w:rsidR="008D225B" w:rsidRPr="008D225B" w:rsidRDefault="008D225B" w:rsidP="008D225B">
      <w:pPr>
        <w:rPr>
          <w:lang w:val="en-US"/>
        </w:rPr>
      </w:pPr>
      <w:r w:rsidRPr="008D225B">
        <w:rPr>
          <w:lang w:val="en-US"/>
        </w:rPr>
        <w:t>To g</w:t>
      </w:r>
      <w:r>
        <w:rPr>
          <w:lang w:val="en-US"/>
        </w:rPr>
        <w:t>ive a rough overview of typical ship types and how they are configured some sketch’es below (sorry for the quality, but then no owner rights are violated)</w:t>
      </w:r>
    </w:p>
    <w:p w14:paraId="096B5B06" w14:textId="77777777" w:rsidR="008D225B" w:rsidRDefault="008D225B" w:rsidP="00CC6A5D">
      <w:pPr>
        <w:pStyle w:val="Heading10"/>
      </w:pPr>
    </w:p>
    <w:p w14:paraId="7C7D9EDE" w14:textId="1AFFDA1D" w:rsidR="00CC6A5D" w:rsidRPr="008D225B" w:rsidRDefault="00CC6A5D" w:rsidP="00CC6A5D">
      <w:pPr>
        <w:rPr>
          <w:b/>
          <w:bCs/>
          <w:lang w:val="en-US"/>
        </w:rPr>
      </w:pPr>
      <w:r w:rsidRPr="008D225B">
        <w:rPr>
          <w:b/>
          <w:bCs/>
          <w:lang w:val="en-US"/>
        </w:rPr>
        <w:t>Cargo/tanker/container</w:t>
      </w:r>
    </w:p>
    <w:p w14:paraId="645F473A" w14:textId="0D6381DE" w:rsidR="00CC6A5D" w:rsidRDefault="00CC6A5D" w:rsidP="00CC6A5D">
      <w:pPr>
        <w:rPr>
          <w:lang w:val="en-US"/>
        </w:rPr>
      </w:pPr>
      <w:r w:rsidRPr="00CC6A5D">
        <w:rPr>
          <w:lang w:val="en-US"/>
        </w:rPr>
        <w:t>These ship types a</w:t>
      </w:r>
      <w:r>
        <w:rPr>
          <w:lang w:val="en-US"/>
        </w:rPr>
        <w:t xml:space="preserve">re typically </w:t>
      </w:r>
      <w:r w:rsidR="00A00138">
        <w:rPr>
          <w:lang w:val="en-US"/>
        </w:rPr>
        <w:t>have one propeller and one rudder.</w:t>
      </w:r>
    </w:p>
    <w:p w14:paraId="3D79CF0E" w14:textId="1A89B5B1" w:rsidR="00A00138" w:rsidRDefault="00A00138" w:rsidP="00CC6A5D">
      <w:pPr>
        <w:rPr>
          <w:lang w:val="en-US"/>
        </w:rPr>
      </w:pPr>
      <w:r>
        <w:rPr>
          <w:lang w:val="en-US"/>
        </w:rPr>
        <w:t xml:space="preserve">They can have bow and stern thruster but differs with size of ship </w:t>
      </w:r>
    </w:p>
    <w:p w14:paraId="1F88AEB9" w14:textId="44B01149" w:rsidR="00A00138" w:rsidRPr="00CC6A5D" w:rsidRDefault="00A00138" w:rsidP="00CC6A5D">
      <w:pPr>
        <w:rPr>
          <w:lang w:val="en-US"/>
        </w:rPr>
      </w:pPr>
      <w:r>
        <w:rPr>
          <w:noProof/>
        </w:rPr>
        <w:drawing>
          <wp:inline distT="0" distB="0" distL="0" distR="0" wp14:anchorId="0CE35498" wp14:editId="210BEB71">
            <wp:extent cx="5760085" cy="1769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769110"/>
                    </a:xfrm>
                    <a:prstGeom prst="rect">
                      <a:avLst/>
                    </a:prstGeom>
                    <a:noFill/>
                    <a:ln>
                      <a:noFill/>
                    </a:ln>
                  </pic:spPr>
                </pic:pic>
              </a:graphicData>
            </a:graphic>
          </wp:inline>
        </w:drawing>
      </w:r>
    </w:p>
    <w:p w14:paraId="70DD1FE7" w14:textId="5B66DABF" w:rsidR="00A00138" w:rsidRDefault="00A00138" w:rsidP="00A00138">
      <w:pPr>
        <w:rPr>
          <w:b/>
          <w:bCs/>
          <w:lang w:val="en-US"/>
        </w:rPr>
      </w:pPr>
      <w:r w:rsidRPr="00A00138">
        <w:rPr>
          <w:b/>
          <w:bCs/>
          <w:lang w:val="en-US"/>
        </w:rPr>
        <w:t>Pod-ships -&gt; Tugs, Ferrys, c</w:t>
      </w:r>
      <w:r>
        <w:rPr>
          <w:b/>
          <w:bCs/>
          <w:lang w:val="en-US"/>
        </w:rPr>
        <w:t xml:space="preserve">ruise liners, special offshore </w:t>
      </w:r>
    </w:p>
    <w:p w14:paraId="13E2C348" w14:textId="34525857" w:rsidR="00A00138" w:rsidRDefault="00A00138" w:rsidP="00A00138">
      <w:pPr>
        <w:rPr>
          <w:lang w:val="en-US"/>
        </w:rPr>
      </w:pPr>
      <w:r>
        <w:rPr>
          <w:lang w:val="en-US"/>
        </w:rPr>
        <w:t>One or more azimuthing propellers able to give force in any direction and eventually bow thrusters</w:t>
      </w:r>
    </w:p>
    <w:p w14:paraId="5613E110" w14:textId="49138473" w:rsidR="008D225B" w:rsidRPr="00A00138" w:rsidRDefault="008D225B" w:rsidP="00A00138">
      <w:pPr>
        <w:rPr>
          <w:lang w:val="en-US"/>
        </w:rPr>
      </w:pPr>
      <w:r>
        <w:rPr>
          <w:lang w:val="en-US"/>
        </w:rPr>
        <w:t>Older Ferrys and cruise ships often have rudder propellers instead of “POD”</w:t>
      </w:r>
    </w:p>
    <w:p w14:paraId="613EB8F1" w14:textId="5512C0A7" w:rsidR="00A00138" w:rsidRPr="00A00138" w:rsidRDefault="00A00138" w:rsidP="00A00138">
      <w:pPr>
        <w:rPr>
          <w:b/>
          <w:bCs/>
          <w:lang w:val="en-US"/>
        </w:rPr>
      </w:pPr>
      <w:r>
        <w:rPr>
          <w:noProof/>
        </w:rPr>
        <w:drawing>
          <wp:inline distT="0" distB="0" distL="0" distR="0" wp14:anchorId="7E7EE7F7" wp14:editId="5D45D770">
            <wp:extent cx="5760085" cy="1945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945640"/>
                    </a:xfrm>
                    <a:prstGeom prst="rect">
                      <a:avLst/>
                    </a:prstGeom>
                    <a:noFill/>
                    <a:ln>
                      <a:noFill/>
                    </a:ln>
                  </pic:spPr>
                </pic:pic>
              </a:graphicData>
            </a:graphic>
          </wp:inline>
        </w:drawing>
      </w:r>
    </w:p>
    <w:p w14:paraId="5846C93E" w14:textId="55B4C092" w:rsidR="00CC6A5D" w:rsidRDefault="00CC6A5D" w:rsidP="00BE796F">
      <w:pPr>
        <w:pStyle w:val="Heading10"/>
      </w:pPr>
    </w:p>
    <w:p w14:paraId="449A66DF" w14:textId="77777777" w:rsidR="00CC6A5D" w:rsidRDefault="00CC6A5D" w:rsidP="00BE796F">
      <w:pPr>
        <w:pStyle w:val="Heading10"/>
      </w:pPr>
    </w:p>
    <w:p w14:paraId="5B0388E8" w14:textId="267B2CF6" w:rsidR="00BE796F" w:rsidRDefault="008D225B" w:rsidP="00BE796F">
      <w:pPr>
        <w:pStyle w:val="Heading10"/>
      </w:pPr>
      <w:r>
        <w:br/>
      </w:r>
      <w:r w:rsidR="00BE796F">
        <w:t>Generali</w:t>
      </w:r>
      <w:r w:rsidR="00443600">
        <w:t>sation</w:t>
      </w:r>
    </w:p>
    <w:p w14:paraId="696180B2" w14:textId="5C932B11" w:rsidR="00BE796F" w:rsidRPr="00CC6A5D" w:rsidRDefault="00BE796F" w:rsidP="00BE796F">
      <w:pPr>
        <w:rPr>
          <w:lang w:val="en-US"/>
        </w:rPr>
      </w:pPr>
    </w:p>
    <w:p w14:paraId="14E8156D" w14:textId="3AF28A03" w:rsidR="00BE796F" w:rsidRDefault="00BE796F" w:rsidP="00BE796F">
      <w:pPr>
        <w:rPr>
          <w:lang w:val="en-US"/>
        </w:rPr>
      </w:pPr>
      <w:r w:rsidRPr="00BE796F">
        <w:rPr>
          <w:lang w:val="en-US"/>
        </w:rPr>
        <w:t>During our discusion FT p</w:t>
      </w:r>
      <w:r>
        <w:rPr>
          <w:lang w:val="en-US"/>
        </w:rPr>
        <w:t>roposed to generalize the aoutpout from the AI to be forces (For</w:t>
      </w:r>
      <w:r w:rsidR="00443600">
        <w:rPr>
          <w:lang w:val="en-US"/>
        </w:rPr>
        <w:t>ce X,Y and Moment N).</w:t>
      </w:r>
    </w:p>
    <w:p w14:paraId="05A558AE" w14:textId="47AA1FF8" w:rsidR="00443600" w:rsidRDefault="00443600" w:rsidP="00BE796F">
      <w:pPr>
        <w:rPr>
          <w:lang w:val="en-US"/>
        </w:rPr>
      </w:pPr>
      <w:r>
        <w:rPr>
          <w:lang w:val="en-US"/>
        </w:rPr>
        <w:t xml:space="preserve">Then no matter how the ship is equipped with force giving units FT can develop a force allocater that utilize the equipment on the actual ship to generate the requested forces. That part is this way reusable for any ship even tugs can be allocated to assist in realizing the requested force. </w:t>
      </w:r>
    </w:p>
    <w:p w14:paraId="64993A58" w14:textId="2D8D681B" w:rsidR="00443600" w:rsidRDefault="00443600" w:rsidP="00BE796F">
      <w:pPr>
        <w:rPr>
          <w:lang w:val="en-US"/>
        </w:rPr>
      </w:pPr>
      <w:r>
        <w:rPr>
          <w:lang w:val="en-US"/>
        </w:rPr>
        <w:t>Diagram sketch below. The state (maybe even the history) as input to the AI. Output forces feed onto the force allocator that converts the force request to rudder angles rpms etc</w:t>
      </w:r>
    </w:p>
    <w:p w14:paraId="044C1D43" w14:textId="42577DC7" w:rsidR="00443600" w:rsidRPr="00BE796F" w:rsidRDefault="00443600" w:rsidP="00BE796F">
      <w:pPr>
        <w:rPr>
          <w:lang w:val="en-US"/>
        </w:rPr>
      </w:pPr>
      <w:r>
        <w:rPr>
          <w:noProof/>
        </w:rPr>
        <w:drawing>
          <wp:inline distT="0" distB="0" distL="0" distR="0" wp14:anchorId="73C59B09" wp14:editId="14FCC348">
            <wp:extent cx="5760085"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458845"/>
                    </a:xfrm>
                    <a:prstGeom prst="rect">
                      <a:avLst/>
                    </a:prstGeom>
                    <a:noFill/>
                    <a:ln>
                      <a:noFill/>
                    </a:ln>
                  </pic:spPr>
                </pic:pic>
              </a:graphicData>
            </a:graphic>
          </wp:inline>
        </w:drawing>
      </w:r>
    </w:p>
    <w:p w14:paraId="137A53E3" w14:textId="77777777" w:rsidR="00443600" w:rsidRDefault="00443600">
      <w:pPr>
        <w:spacing w:line="276" w:lineRule="auto"/>
        <w:rPr>
          <w:lang w:val="en-US"/>
        </w:rPr>
      </w:pPr>
      <w:r>
        <w:rPr>
          <w:lang w:val="en-US"/>
        </w:rPr>
        <w:t>From measurements of  RPM, rudder angles etc FORCE can calculate the resulting forces that can be used to train the network.</w:t>
      </w:r>
    </w:p>
    <w:p w14:paraId="618ECBE6" w14:textId="77777777" w:rsidR="00443600" w:rsidRDefault="00443600">
      <w:pPr>
        <w:spacing w:line="276" w:lineRule="auto"/>
        <w:rPr>
          <w:lang w:val="en-US"/>
        </w:rPr>
      </w:pPr>
      <w:r w:rsidRPr="00443600">
        <w:rPr>
          <w:b/>
          <w:bCs/>
          <w:lang w:val="en-US"/>
        </w:rPr>
        <w:t>Generalisation of the state</w:t>
      </w:r>
      <w:r>
        <w:rPr>
          <w:lang w:val="en-US"/>
        </w:rPr>
        <w:t xml:space="preserve"> </w:t>
      </w:r>
    </w:p>
    <w:p w14:paraId="38DAF1BA" w14:textId="00A2ECE6" w:rsidR="00443600" w:rsidRDefault="00CC6A5D">
      <w:pPr>
        <w:spacing w:line="276" w:lineRule="auto"/>
        <w:rPr>
          <w:lang w:val="en-US"/>
        </w:rPr>
      </w:pPr>
      <w:r w:rsidRPr="00CC6A5D">
        <w:rPr>
          <w:lang w:val="en-US"/>
        </w:rPr>
        <w:t>Generalisation</w:t>
      </w:r>
      <w:r w:rsidRPr="00443600">
        <w:rPr>
          <w:b/>
          <w:bCs/>
          <w:lang w:val="en-US"/>
        </w:rPr>
        <w:t xml:space="preserve"> </w:t>
      </w:r>
      <w:r>
        <w:rPr>
          <w:lang w:val="en-US"/>
        </w:rPr>
        <w:t>of t</w:t>
      </w:r>
      <w:r w:rsidR="00443600">
        <w:rPr>
          <w:lang w:val="en-US"/>
        </w:rPr>
        <w:t>he “state” is not solved yet and here follow another example</w:t>
      </w:r>
      <w:r>
        <w:rPr>
          <w:lang w:val="en-US"/>
        </w:rPr>
        <w:t xml:space="preserve"> of a port investigation</w:t>
      </w:r>
    </w:p>
    <w:p w14:paraId="1A06F1E0" w14:textId="77777777" w:rsidR="00D53820" w:rsidRDefault="00D53820">
      <w:pPr>
        <w:spacing w:line="276" w:lineRule="auto"/>
        <w:rPr>
          <w:b/>
          <w:bCs/>
          <w:lang w:val="en-US"/>
        </w:rPr>
      </w:pPr>
      <w:r w:rsidRPr="00D53820">
        <w:rPr>
          <w:b/>
          <w:bCs/>
          <w:lang w:val="en-US"/>
        </w:rPr>
        <w:t>Case Port of Rønne</w:t>
      </w:r>
    </w:p>
    <w:p w14:paraId="3FE5BD15" w14:textId="4FEE2704" w:rsidR="00D53820" w:rsidRDefault="00D53820">
      <w:pPr>
        <w:spacing w:line="276" w:lineRule="auto"/>
        <w:rPr>
          <w:lang w:val="en-US"/>
        </w:rPr>
      </w:pPr>
      <w:r>
        <w:rPr>
          <w:lang w:val="en-US"/>
        </w:rPr>
        <w:t>“Is there sufficient space for a wind mill installation ship to operate in Port of Rønne”</w:t>
      </w:r>
    </w:p>
    <w:p w14:paraId="7E5BB06C" w14:textId="1E783D34" w:rsidR="00D53820" w:rsidRDefault="00D53820">
      <w:pPr>
        <w:spacing w:line="276" w:lineRule="auto"/>
        <w:rPr>
          <w:lang w:val="en-US"/>
        </w:rPr>
      </w:pPr>
      <w:r>
        <w:rPr>
          <w:lang w:val="en-US"/>
        </w:rPr>
        <w:t>The installation ship has to berth at the SE berth in the new port of Rønne. The ship follows the leading line towards the berth. About one ship length before the berth the ship turns 90 degrees and moves sidewarths (using thrusters and POD’s) towards the berth.</w:t>
      </w:r>
    </w:p>
    <w:p w14:paraId="05D0C2CB" w14:textId="1D45680C" w:rsidR="00D53820" w:rsidRDefault="00D53820">
      <w:pPr>
        <w:spacing w:line="276" w:lineRule="auto"/>
        <w:rPr>
          <w:lang w:val="en-US"/>
        </w:rPr>
      </w:pPr>
      <w:r>
        <w:rPr>
          <w:lang w:val="en-US"/>
        </w:rPr>
        <w:t>When depaturing the ship moes sidewarts and when at a sufficient distance it turns 90 degree on the spot. Position itself at the leadingline and slowly leaves the port.</w:t>
      </w:r>
    </w:p>
    <w:p w14:paraId="6732D2AE" w14:textId="77777777" w:rsidR="00D53820" w:rsidRDefault="00D53820">
      <w:pPr>
        <w:spacing w:line="276" w:lineRule="auto"/>
        <w:rPr>
          <w:b/>
          <w:bCs/>
          <w:lang w:val="en-US"/>
        </w:rPr>
      </w:pPr>
      <w:r>
        <w:rPr>
          <w:noProof/>
        </w:rPr>
        <w:drawing>
          <wp:inline distT="0" distB="0" distL="0" distR="0" wp14:anchorId="4402E8F7" wp14:editId="3D4D0CBB">
            <wp:extent cx="5760085" cy="3229610"/>
            <wp:effectExtent l="0" t="0" r="0" b="889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7">
                      <a:extLst>
                        <a:ext uri="{28A0092B-C50C-407E-A947-70E740481C1C}">
                          <a14:useLocalDpi xmlns:a14="http://schemas.microsoft.com/office/drawing/2010/main" val="0"/>
                        </a:ext>
                      </a:extLst>
                    </a:blip>
                    <a:stretch>
                      <a:fillRect/>
                    </a:stretch>
                  </pic:blipFill>
                  <pic:spPr>
                    <a:xfrm>
                      <a:off x="0" y="0"/>
                      <a:ext cx="5760085" cy="3229610"/>
                    </a:xfrm>
                    <a:prstGeom prst="rect">
                      <a:avLst/>
                    </a:prstGeom>
                  </pic:spPr>
                </pic:pic>
              </a:graphicData>
            </a:graphic>
          </wp:inline>
        </w:drawing>
      </w:r>
    </w:p>
    <w:p w14:paraId="7C627C16" w14:textId="77777777" w:rsidR="00D53820" w:rsidRDefault="00D53820">
      <w:pPr>
        <w:spacing w:line="276" w:lineRule="auto"/>
        <w:rPr>
          <w:b/>
          <w:bCs/>
          <w:lang w:val="en-US"/>
        </w:rPr>
      </w:pPr>
    </w:p>
    <w:p w14:paraId="7C671710" w14:textId="77777777" w:rsidR="00D53820" w:rsidRDefault="00D53820">
      <w:pPr>
        <w:spacing w:line="276" w:lineRule="auto"/>
        <w:rPr>
          <w:b/>
          <w:bCs/>
          <w:lang w:val="en-US"/>
        </w:rPr>
      </w:pPr>
      <w:r>
        <w:rPr>
          <w:b/>
          <w:bCs/>
          <w:lang w:val="en-US"/>
        </w:rPr>
        <w:t xml:space="preserve">Case Brisbane </w:t>
      </w:r>
    </w:p>
    <w:p w14:paraId="4B3CD6C9" w14:textId="21C051FE" w:rsidR="00D53820" w:rsidRDefault="00D53820">
      <w:pPr>
        <w:spacing w:line="276" w:lineRule="auto"/>
        <w:rPr>
          <w:lang w:val="en-US"/>
        </w:rPr>
      </w:pPr>
      <w:r>
        <w:rPr>
          <w:b/>
          <w:bCs/>
          <w:lang w:val="en-US"/>
        </w:rPr>
        <w:t>“</w:t>
      </w:r>
      <w:r>
        <w:rPr>
          <w:lang w:val="en-US"/>
        </w:rPr>
        <w:t>Sufficient size of turning basin”</w:t>
      </w:r>
    </w:p>
    <w:p w14:paraId="6A1652FE" w14:textId="5053C87A" w:rsidR="00EC029B" w:rsidRDefault="00EC029B">
      <w:pPr>
        <w:spacing w:line="276" w:lineRule="auto"/>
        <w:rPr>
          <w:lang w:val="en-US"/>
        </w:rPr>
      </w:pPr>
      <w:r>
        <w:rPr>
          <w:lang w:val="en-US"/>
        </w:rPr>
        <w:t>Container ships arrive from North assisted by two tugs. When inside the dedicated turning basin the ship is turned 180 degrees then moved astern until parallel with the dedicated berth and lasly pushed sidewarts to the berth by the tugs</w:t>
      </w:r>
    </w:p>
    <w:p w14:paraId="393ED0E7" w14:textId="5A5717A7" w:rsidR="00EC029B" w:rsidRDefault="00EC029B">
      <w:pPr>
        <w:spacing w:line="276" w:lineRule="auto"/>
        <w:rPr>
          <w:lang w:val="en-US"/>
        </w:rPr>
      </w:pPr>
      <w:r>
        <w:rPr>
          <w:lang w:val="en-US"/>
        </w:rPr>
        <w:t>Here bouys and the “map” indicate where the ship can sail, not sure about leadinglines, but turning area is marked with the bouy and the map</w:t>
      </w:r>
    </w:p>
    <w:p w14:paraId="0241DD40" w14:textId="77777777" w:rsidR="00D53820" w:rsidRDefault="00D53820">
      <w:pPr>
        <w:spacing w:line="276" w:lineRule="auto"/>
        <w:rPr>
          <w:lang w:val="en-US"/>
        </w:rPr>
      </w:pPr>
    </w:p>
    <w:p w14:paraId="539BDA9F" w14:textId="14240A76" w:rsidR="00443600" w:rsidRPr="00D53820" w:rsidRDefault="00D53820">
      <w:pPr>
        <w:spacing w:line="276" w:lineRule="auto"/>
        <w:rPr>
          <w:b/>
          <w:bCs/>
          <w:lang w:val="en-US"/>
        </w:rPr>
      </w:pPr>
      <w:r>
        <w:rPr>
          <w:noProof/>
        </w:rPr>
        <w:drawing>
          <wp:inline distT="0" distB="0" distL="0" distR="0" wp14:anchorId="45B201F2" wp14:editId="1CDCEFE6">
            <wp:extent cx="5760085" cy="3194050"/>
            <wp:effectExtent l="0" t="0" r="0" b="635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60085" cy="3194050"/>
                    </a:xfrm>
                    <a:prstGeom prst="rect">
                      <a:avLst/>
                    </a:prstGeom>
                  </pic:spPr>
                </pic:pic>
              </a:graphicData>
            </a:graphic>
          </wp:inline>
        </w:drawing>
      </w:r>
      <w:r w:rsidR="00443600" w:rsidRPr="00D53820">
        <w:rPr>
          <w:b/>
          <w:bCs/>
          <w:lang w:val="en-US"/>
        </w:rPr>
        <w:br w:type="page"/>
      </w:r>
    </w:p>
    <w:p w14:paraId="4A540248" w14:textId="547AEA2A" w:rsidR="00BE796F" w:rsidRDefault="00EC029B">
      <w:pPr>
        <w:spacing w:line="276" w:lineRule="auto"/>
        <w:rPr>
          <w:b/>
          <w:bCs/>
          <w:lang w:val="en-US"/>
        </w:rPr>
      </w:pPr>
      <w:r w:rsidRPr="00EC029B">
        <w:rPr>
          <w:b/>
          <w:bCs/>
          <w:lang w:val="en-US"/>
        </w:rPr>
        <w:t>Case Vordingborg</w:t>
      </w:r>
    </w:p>
    <w:p w14:paraId="0A76332A" w14:textId="5C1CC571" w:rsidR="00EC029B" w:rsidRDefault="00EC029B">
      <w:pPr>
        <w:spacing w:line="276" w:lineRule="auto"/>
        <w:rPr>
          <w:lang w:val="en-US"/>
        </w:rPr>
      </w:pPr>
      <w:r>
        <w:rPr>
          <w:b/>
          <w:bCs/>
          <w:lang w:val="en-US"/>
        </w:rPr>
        <w:t>“</w:t>
      </w:r>
      <w:r>
        <w:rPr>
          <w:lang w:val="en-US"/>
        </w:rPr>
        <w:t>Can the expected size of ship</w:t>
      </w:r>
      <w:r w:rsidR="005A42BA">
        <w:rPr>
          <w:lang w:val="en-US"/>
        </w:rPr>
        <w:t>s</w:t>
      </w:r>
      <w:r>
        <w:rPr>
          <w:lang w:val="en-US"/>
        </w:rPr>
        <w:t xml:space="preserve"> call the port safely”</w:t>
      </w:r>
    </w:p>
    <w:p w14:paraId="4B49A44E" w14:textId="7F83A7EA" w:rsidR="00EC029B" w:rsidRPr="00EC029B" w:rsidRDefault="005A42BA">
      <w:pPr>
        <w:spacing w:line="276" w:lineRule="auto"/>
        <w:rPr>
          <w:lang w:val="en-US"/>
        </w:rPr>
      </w:pPr>
      <w:r>
        <w:rPr>
          <w:lang w:val="en-US"/>
        </w:rPr>
        <w:t>Bulk carries call Vordingborg assisted by two tugs. When outside the port entrance the ship is turned by the tugs and pushed into the final berth position</w:t>
      </w:r>
    </w:p>
    <w:p w14:paraId="20B61A27" w14:textId="0DC3DDF6" w:rsidR="00EC029B" w:rsidRDefault="00EC029B">
      <w:pPr>
        <w:spacing w:line="276" w:lineRule="auto"/>
        <w:rPr>
          <w:lang w:val="en-US"/>
        </w:rPr>
      </w:pPr>
      <w:r>
        <w:rPr>
          <w:noProof/>
        </w:rPr>
        <w:drawing>
          <wp:inline distT="0" distB="0" distL="0" distR="0" wp14:anchorId="7E7EB5B5" wp14:editId="5E0DDDF5">
            <wp:extent cx="5574030" cy="3766820"/>
            <wp:effectExtent l="0" t="0" r="7620" b="508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stretch>
                      <a:fillRect/>
                    </a:stretch>
                  </pic:blipFill>
                  <pic:spPr>
                    <a:xfrm>
                      <a:off x="0" y="0"/>
                      <a:ext cx="5574030" cy="3766820"/>
                    </a:xfrm>
                    <a:prstGeom prst="rect">
                      <a:avLst/>
                    </a:prstGeom>
                  </pic:spPr>
                </pic:pic>
              </a:graphicData>
            </a:graphic>
          </wp:inline>
        </w:drawing>
      </w:r>
    </w:p>
    <w:p w14:paraId="2E26DE0A" w14:textId="23226A56" w:rsidR="005A42BA" w:rsidRDefault="005A42BA">
      <w:pPr>
        <w:spacing w:line="276" w:lineRule="auto"/>
        <w:rPr>
          <w:lang w:val="en-US"/>
        </w:rPr>
      </w:pPr>
      <w:r>
        <w:rPr>
          <w:noProof/>
        </w:rPr>
        <w:drawing>
          <wp:inline distT="0" distB="0" distL="0" distR="0" wp14:anchorId="7A56230E" wp14:editId="3FA55B50">
            <wp:extent cx="5760085" cy="376047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60085" cy="3760470"/>
                    </a:xfrm>
                    <a:prstGeom prst="rect">
                      <a:avLst/>
                    </a:prstGeom>
                  </pic:spPr>
                </pic:pic>
              </a:graphicData>
            </a:graphic>
          </wp:inline>
        </w:drawing>
      </w:r>
    </w:p>
    <w:p w14:paraId="428CF14E" w14:textId="77777777" w:rsidR="00BE796F" w:rsidRDefault="00BE796F">
      <w:pPr>
        <w:spacing w:line="276" w:lineRule="auto"/>
        <w:rPr>
          <w:rFonts w:asciiTheme="majorHAnsi" w:eastAsiaTheme="majorEastAsia" w:hAnsiTheme="majorHAnsi" w:cs="Times New Roman (Headings CS)"/>
          <w:color w:val="003E66" w:themeColor="accent3"/>
          <w:spacing w:val="-10"/>
          <w:kern w:val="20"/>
          <w:sz w:val="48"/>
          <w:szCs w:val="56"/>
          <w:lang w:val="en-US"/>
        </w:rPr>
      </w:pPr>
    </w:p>
    <w:p w14:paraId="4B4E5033" w14:textId="2E3EC366" w:rsidR="00D34D15" w:rsidRDefault="00D34D15" w:rsidP="00D34D15">
      <w:pPr>
        <w:pStyle w:val="Heading10"/>
      </w:pPr>
      <w:r w:rsidRPr="00D34D15">
        <w:t>Papers and background material</w:t>
      </w:r>
    </w:p>
    <w:p w14:paraId="17366844" w14:textId="1D4AA464" w:rsidR="00D34D15" w:rsidRDefault="00D34D15" w:rsidP="00D34D15">
      <w:pPr>
        <w:pStyle w:val="Heading10"/>
      </w:pPr>
    </w:p>
    <w:p w14:paraId="53913FD5" w14:textId="7CBD1118" w:rsidR="00D34D15" w:rsidRDefault="00D34D15" w:rsidP="00D34D15">
      <w:pPr>
        <w:pStyle w:val="Heading30"/>
      </w:pPr>
      <w:r>
        <w:t>Inspiration videos</w:t>
      </w:r>
    </w:p>
    <w:p w14:paraId="0283FC46" w14:textId="5256E5FF" w:rsidR="00D34D15" w:rsidRDefault="002370A0" w:rsidP="002370A0">
      <w:pPr>
        <w:rPr>
          <w:lang w:val="en-US"/>
        </w:rPr>
      </w:pPr>
      <w:r w:rsidRPr="00A4120D">
        <w:rPr>
          <w:highlight w:val="yellow"/>
          <w:lang w:val="en-US"/>
        </w:rPr>
        <w:t>!!!!START HERE!!!! :</w:t>
      </w:r>
      <w:r>
        <w:rPr>
          <w:lang w:val="en-US"/>
        </w:rPr>
        <w:t xml:space="preserve"> </w:t>
      </w:r>
      <w:r w:rsidRPr="002370A0">
        <w:rPr>
          <w:lang w:val="en-US"/>
        </w:rPr>
        <w:t>Very good v</w:t>
      </w:r>
      <w:r>
        <w:rPr>
          <w:lang w:val="en-US"/>
        </w:rPr>
        <w:t>ideo explaining IRL</w:t>
      </w:r>
    </w:p>
    <w:p w14:paraId="17B77CB7" w14:textId="6995C9A1" w:rsidR="002370A0" w:rsidRDefault="002370A0" w:rsidP="002370A0">
      <w:pPr>
        <w:rPr>
          <w:lang w:val="en-US"/>
        </w:rPr>
      </w:pPr>
      <w:r>
        <w:rPr>
          <w:lang w:val="en-US"/>
        </w:rPr>
        <w:t xml:space="preserve">Safe and efficient Inverse Reinforcement learning </w:t>
      </w:r>
    </w:p>
    <w:p w14:paraId="2249F30B" w14:textId="650A30B5" w:rsidR="002370A0" w:rsidRPr="00BE796F" w:rsidRDefault="002370A0" w:rsidP="002370A0">
      <w:pPr>
        <w:rPr>
          <w:rStyle w:val="Hyperlink"/>
          <w:lang w:val="en-US"/>
        </w:rPr>
      </w:pPr>
      <w:r w:rsidRPr="00BE796F">
        <w:rPr>
          <w:rStyle w:val="Hyperlink"/>
          <w:lang w:val="en-US"/>
        </w:rPr>
        <w:t>https://www.youtube.com/watch?v=Ob_tcEzVyjU</w:t>
      </w:r>
    </w:p>
    <w:p w14:paraId="614ECBE1" w14:textId="77777777" w:rsidR="002370A0" w:rsidRDefault="002370A0" w:rsidP="00D34D15">
      <w:pPr>
        <w:pStyle w:val="Heading20"/>
      </w:pPr>
    </w:p>
    <w:p w14:paraId="147C0A96" w14:textId="2A758D37" w:rsidR="002370A0" w:rsidRDefault="002370A0" w:rsidP="00D34D15">
      <w:pPr>
        <w:pStyle w:val="Heading20"/>
      </w:pPr>
      <w:r>
        <w:t>-------------------------------------------------</w:t>
      </w:r>
    </w:p>
    <w:p w14:paraId="75FDD992" w14:textId="77777777" w:rsidR="002370A0" w:rsidRDefault="002370A0" w:rsidP="00D34D15">
      <w:pPr>
        <w:pStyle w:val="Heading20"/>
      </w:pPr>
    </w:p>
    <w:p w14:paraId="32FE6A1B" w14:textId="0C46BC45" w:rsidR="00D34D15" w:rsidRDefault="00D34D15" w:rsidP="00D34D15">
      <w:pPr>
        <w:rPr>
          <w:lang w:val="en-US"/>
        </w:rPr>
      </w:pPr>
      <w:r w:rsidRPr="00D34D15">
        <w:rPr>
          <w:lang w:val="en-US"/>
        </w:rPr>
        <w:t>Breakthrough experiment</w:t>
      </w:r>
      <w:r>
        <w:rPr>
          <w:lang w:val="en-US"/>
        </w:rPr>
        <w:t xml:space="preserve"> with model helicopter</w:t>
      </w:r>
    </w:p>
    <w:p w14:paraId="71908468" w14:textId="77777777" w:rsidR="00D34D15" w:rsidRPr="00BE796F" w:rsidRDefault="00D34D15" w:rsidP="00D34D15">
      <w:pPr>
        <w:rPr>
          <w:rFonts w:ascii="Times New Roman" w:hAnsi="Times New Roman"/>
          <w:b/>
          <w:bCs/>
          <w:sz w:val="48"/>
          <w:lang w:val="en-US"/>
        </w:rPr>
      </w:pPr>
      <w:r w:rsidRPr="00BE796F">
        <w:rPr>
          <w:b/>
          <w:bCs/>
          <w:lang w:val="en-US"/>
        </w:rPr>
        <w:t>Autonomous Helicopters Teach Themselves to Fly Stunts</w:t>
      </w:r>
    </w:p>
    <w:p w14:paraId="23D44E10" w14:textId="7C45C8B1" w:rsidR="00D34D15" w:rsidRPr="00BE796F" w:rsidRDefault="00000000" w:rsidP="00D34D15">
      <w:pPr>
        <w:rPr>
          <w:lang w:val="en-US"/>
        </w:rPr>
      </w:pPr>
      <w:hyperlink r:id="rId21" w:history="1">
        <w:r w:rsidR="00D34D15" w:rsidRPr="00BE796F">
          <w:rPr>
            <w:rStyle w:val="Hyperlink"/>
            <w:lang w:val="en-US"/>
          </w:rPr>
          <w:t>https://www.youtube.com/watch?v=M-QUkgk3HyE</w:t>
        </w:r>
      </w:hyperlink>
    </w:p>
    <w:p w14:paraId="1C311BA0" w14:textId="1C1840F9" w:rsidR="00D34D15" w:rsidRDefault="008C1A7D" w:rsidP="00D34D15">
      <w:pPr>
        <w:rPr>
          <w:lang w:val="en-US"/>
        </w:rPr>
      </w:pPr>
      <w:r w:rsidRPr="008C1A7D">
        <w:rPr>
          <w:lang w:val="en-US"/>
        </w:rPr>
        <w:t>acm09-ApprenticeshipLearningHelicopterControl.pdf</w:t>
      </w:r>
      <w:r>
        <w:rPr>
          <w:lang w:val="en-US"/>
        </w:rPr>
        <w:t xml:space="preserve"> </w:t>
      </w:r>
    </w:p>
    <w:p w14:paraId="71B8F094" w14:textId="710BCBFE" w:rsidR="00D34D15" w:rsidRDefault="00D34D15" w:rsidP="00820172">
      <w:pPr>
        <w:pStyle w:val="Heading30"/>
      </w:pPr>
      <w:r>
        <w:t>Papers etc</w:t>
      </w:r>
      <w:r w:rsidR="00820172">
        <w:t xml:space="preserve"> attached</w:t>
      </w:r>
    </w:p>
    <w:p w14:paraId="6C9DB83F" w14:textId="7DD9AB94" w:rsidR="00820172" w:rsidRPr="00820172" w:rsidRDefault="00820172" w:rsidP="00820172">
      <w:pPr>
        <w:rPr>
          <w:b/>
          <w:bCs/>
          <w:lang w:val="en-US"/>
        </w:rPr>
      </w:pPr>
      <w:r w:rsidRPr="00820172">
        <w:rPr>
          <w:b/>
          <w:bCs/>
          <w:lang w:val="en-US"/>
        </w:rPr>
        <w:t>Robert learning from a human expert using inverse reinforcement learning</w:t>
      </w:r>
    </w:p>
    <w:p w14:paraId="15441CA6" w14:textId="77777777" w:rsidR="00820172" w:rsidRDefault="00820172" w:rsidP="00820172">
      <w:pPr>
        <w:rPr>
          <w:lang w:val="en-US"/>
        </w:rPr>
      </w:pPr>
      <w:r w:rsidRPr="00820172">
        <w:rPr>
          <w:lang w:val="en-US"/>
        </w:rPr>
        <w:t>IRL_VT4.pdf</w:t>
      </w:r>
    </w:p>
    <w:p w14:paraId="228F5ECF" w14:textId="55002E6A" w:rsidR="00820172" w:rsidRDefault="00820172" w:rsidP="00820172">
      <w:pPr>
        <w:pBdr>
          <w:bottom w:val="single" w:sz="6" w:space="1" w:color="auto"/>
        </w:pBdr>
        <w:rPr>
          <w:lang w:val="en-US"/>
        </w:rPr>
      </w:pPr>
      <w:r>
        <w:rPr>
          <w:lang w:val="en-US"/>
        </w:rPr>
        <w:t>Code repository excist but a bit messy, I failed to figure out what to use if any</w:t>
      </w:r>
    </w:p>
    <w:p w14:paraId="61C6EDC0" w14:textId="12F4F379" w:rsidR="00820172" w:rsidRPr="00820172" w:rsidRDefault="00820172" w:rsidP="00820172">
      <w:pPr>
        <w:rPr>
          <w:b/>
          <w:bCs/>
          <w:lang w:val="en-US"/>
        </w:rPr>
      </w:pPr>
      <w:r w:rsidRPr="00820172">
        <w:rPr>
          <w:b/>
          <w:bCs/>
          <w:lang w:val="en-US"/>
        </w:rPr>
        <w:t>Inverse Reinforcement learning</w:t>
      </w:r>
    </w:p>
    <w:p w14:paraId="54A12A0C" w14:textId="5A2D231A" w:rsidR="00820172" w:rsidRDefault="00820172" w:rsidP="00820172">
      <w:pPr>
        <w:rPr>
          <w:lang w:val="en-US"/>
        </w:rPr>
      </w:pPr>
      <w:r w:rsidRPr="00820172">
        <w:rPr>
          <w:lang w:val="en-US"/>
        </w:rPr>
        <w:t>bootcamp_inverserl.pdf</w:t>
      </w:r>
    </w:p>
    <w:p w14:paraId="10A8747D" w14:textId="75A498B8" w:rsidR="00820172" w:rsidRPr="008C1A7D" w:rsidRDefault="00820172" w:rsidP="00820172">
      <w:pPr>
        <w:pBdr>
          <w:bottom w:val="single" w:sz="6" w:space="1" w:color="auto"/>
        </w:pBdr>
        <w:rPr>
          <w:i/>
          <w:iCs/>
          <w:lang w:val="en-US"/>
        </w:rPr>
      </w:pPr>
      <w:r w:rsidRPr="008C1A7D">
        <w:rPr>
          <w:i/>
          <w:iCs/>
          <w:lang w:val="en-US"/>
        </w:rPr>
        <w:t>Slide show with some overview</w:t>
      </w:r>
    </w:p>
    <w:p w14:paraId="6D211849" w14:textId="7EA472E9" w:rsidR="004451C0" w:rsidRPr="004451C0" w:rsidRDefault="004451C0" w:rsidP="00820172">
      <w:pPr>
        <w:rPr>
          <w:b/>
          <w:bCs/>
          <w:lang w:val="en-US"/>
        </w:rPr>
      </w:pPr>
      <w:r w:rsidRPr="004451C0">
        <w:rPr>
          <w:b/>
          <w:bCs/>
          <w:lang w:val="en-US"/>
        </w:rPr>
        <w:t>Maximum Entropy Inverse ReinforcementLearning</w:t>
      </w:r>
    </w:p>
    <w:p w14:paraId="534707C6" w14:textId="05D96350" w:rsidR="00820172" w:rsidRDefault="004451C0" w:rsidP="00820172">
      <w:pPr>
        <w:rPr>
          <w:lang w:val="en-US"/>
        </w:rPr>
      </w:pPr>
      <w:r w:rsidRPr="004451C0">
        <w:rPr>
          <w:lang w:val="en-US"/>
        </w:rPr>
        <w:t>MaximumEntropyInverseReinforcementLearning.pdf</w:t>
      </w:r>
    </w:p>
    <w:p w14:paraId="7FC3A18A" w14:textId="2CE73795" w:rsidR="004451C0" w:rsidRPr="008C1A7D" w:rsidRDefault="004451C0" w:rsidP="00820172">
      <w:pPr>
        <w:rPr>
          <w:i/>
          <w:iCs/>
          <w:lang w:val="en-US"/>
        </w:rPr>
      </w:pPr>
      <w:r w:rsidRPr="008C1A7D">
        <w:rPr>
          <w:i/>
          <w:iCs/>
          <w:lang w:val="en-US"/>
        </w:rPr>
        <w:t>The paper deals with a discrete universe. Can the algoritm be used for continuous states and actions ?</w:t>
      </w:r>
    </w:p>
    <w:p w14:paraId="3D4C27C5" w14:textId="242880AA" w:rsidR="004451C0" w:rsidRPr="008C1A7D" w:rsidRDefault="004451C0" w:rsidP="00820172">
      <w:pPr>
        <w:pBdr>
          <w:bottom w:val="single" w:sz="6" w:space="1" w:color="auto"/>
        </w:pBdr>
        <w:rPr>
          <w:i/>
          <w:iCs/>
          <w:lang w:val="en-US"/>
        </w:rPr>
      </w:pPr>
      <w:r w:rsidRPr="008C1A7D">
        <w:rPr>
          <w:i/>
          <w:iCs/>
          <w:lang w:val="en-US"/>
        </w:rPr>
        <w:t>No code examples found</w:t>
      </w:r>
    </w:p>
    <w:p w14:paraId="45EDC7C4" w14:textId="306B6E6D" w:rsidR="004451C0" w:rsidRDefault="004451C0" w:rsidP="00820172">
      <w:pPr>
        <w:rPr>
          <w:b/>
          <w:bCs/>
          <w:lang w:val="en-US"/>
        </w:rPr>
      </w:pPr>
      <w:r w:rsidRPr="004451C0">
        <w:rPr>
          <w:b/>
          <w:bCs/>
          <w:lang w:val="en-US"/>
        </w:rPr>
        <w:t>Guided cost learning</w:t>
      </w:r>
    </w:p>
    <w:p w14:paraId="247825E3" w14:textId="4B3FFB59" w:rsidR="004451C0" w:rsidRDefault="004451C0" w:rsidP="00820172">
      <w:pPr>
        <w:rPr>
          <w:lang w:val="en-US"/>
        </w:rPr>
      </w:pPr>
      <w:r w:rsidRPr="004451C0">
        <w:rPr>
          <w:lang w:val="en-US"/>
        </w:rPr>
        <w:t>GuidedCostLearning.pdf</w:t>
      </w:r>
    </w:p>
    <w:p w14:paraId="709A6F21" w14:textId="48516993" w:rsidR="004451C0" w:rsidRPr="008C1A7D" w:rsidRDefault="004451C0" w:rsidP="00820172">
      <w:pPr>
        <w:pBdr>
          <w:bottom w:val="single" w:sz="6" w:space="1" w:color="auto"/>
        </w:pBdr>
        <w:rPr>
          <w:i/>
          <w:iCs/>
          <w:lang w:val="en-US"/>
        </w:rPr>
      </w:pPr>
      <w:r w:rsidRPr="008C1A7D">
        <w:rPr>
          <w:i/>
          <w:iCs/>
          <w:lang w:val="en-US"/>
        </w:rPr>
        <w:t>Looks like this could be used, but no code examples found. Algo’s given</w:t>
      </w:r>
    </w:p>
    <w:p w14:paraId="45361B67" w14:textId="4EE4BE13" w:rsidR="004451C0" w:rsidRPr="004451C0" w:rsidRDefault="004451C0" w:rsidP="00820172">
      <w:pPr>
        <w:rPr>
          <w:b/>
          <w:bCs/>
          <w:lang w:val="en-US"/>
        </w:rPr>
      </w:pPr>
      <w:r w:rsidRPr="004451C0">
        <w:rPr>
          <w:b/>
          <w:bCs/>
          <w:lang w:val="en-US"/>
        </w:rPr>
        <w:t>Generative adversarial imitation learning</w:t>
      </w:r>
    </w:p>
    <w:p w14:paraId="0CBFDC8F" w14:textId="385CCFD2" w:rsidR="004451C0" w:rsidRDefault="004451C0" w:rsidP="00820172">
      <w:pPr>
        <w:rPr>
          <w:lang w:val="en-US"/>
        </w:rPr>
      </w:pPr>
      <w:r w:rsidRPr="004451C0">
        <w:rPr>
          <w:lang w:val="en-US"/>
        </w:rPr>
        <w:t>NIPS-2016-generative-adversarial-imitation-learning-Paper.pdf</w:t>
      </w:r>
    </w:p>
    <w:p w14:paraId="5B9D7ADD" w14:textId="69815DDB" w:rsidR="004451C0" w:rsidRDefault="008C1A7D" w:rsidP="00820172">
      <w:pPr>
        <w:pBdr>
          <w:bottom w:val="single" w:sz="6" w:space="1" w:color="auto"/>
        </w:pBdr>
        <w:rPr>
          <w:i/>
          <w:iCs/>
          <w:lang w:val="en-US"/>
        </w:rPr>
      </w:pPr>
      <w:r>
        <w:rPr>
          <w:i/>
          <w:iCs/>
          <w:lang w:val="en-US"/>
        </w:rPr>
        <w:t>Found some gail.py implementations on github and started out with that but ended with simple training of a NN ?!? Is GAIL the way to proceed ??</w:t>
      </w:r>
    </w:p>
    <w:p w14:paraId="0F4BC842" w14:textId="768123CD" w:rsidR="008C1A7D" w:rsidRPr="008C1A7D" w:rsidRDefault="008C1A7D" w:rsidP="00820172">
      <w:pPr>
        <w:rPr>
          <w:b/>
          <w:bCs/>
          <w:lang w:val="en-US"/>
        </w:rPr>
      </w:pPr>
      <w:r w:rsidRPr="008C1A7D">
        <w:rPr>
          <w:b/>
          <w:bCs/>
          <w:lang w:val="en-US"/>
        </w:rPr>
        <w:t>Autonomous ship Navigation Methods a Review</w:t>
      </w:r>
    </w:p>
    <w:p w14:paraId="1690A1B0" w14:textId="5347790A" w:rsidR="008C1A7D" w:rsidRDefault="008C1A7D" w:rsidP="00820172">
      <w:pPr>
        <w:rPr>
          <w:lang w:val="en-US"/>
        </w:rPr>
      </w:pPr>
      <w:r w:rsidRPr="008C1A7D">
        <w:rPr>
          <w:lang w:val="en-US"/>
        </w:rPr>
        <w:t>Autonomous_Ship_Navigation_Methods_A_Review.pdf</w:t>
      </w:r>
    </w:p>
    <w:p w14:paraId="77FB615A" w14:textId="499B1A8C" w:rsidR="008C1A7D" w:rsidRDefault="008C1A7D" w:rsidP="00820172">
      <w:pPr>
        <w:pBdr>
          <w:bottom w:val="single" w:sz="6" w:space="1" w:color="auto"/>
        </w:pBdr>
        <w:rPr>
          <w:i/>
          <w:iCs/>
          <w:lang w:val="en-US"/>
        </w:rPr>
      </w:pPr>
      <w:r w:rsidRPr="00DF751A">
        <w:rPr>
          <w:i/>
          <w:iCs/>
          <w:lang w:val="en-US"/>
        </w:rPr>
        <w:t>List different methods used</w:t>
      </w:r>
      <w:r w:rsidR="00DF751A" w:rsidRPr="00DF751A">
        <w:rPr>
          <w:i/>
          <w:iCs/>
          <w:lang w:val="en-US"/>
        </w:rPr>
        <w:t>. Our project is more concerned about low speed manoeuvering…</w:t>
      </w:r>
    </w:p>
    <w:p w14:paraId="0EB2934B" w14:textId="0BF85839" w:rsidR="00DF751A" w:rsidRDefault="00DF751A" w:rsidP="00820172">
      <w:pPr>
        <w:rPr>
          <w:b/>
          <w:bCs/>
          <w:lang w:val="en-US"/>
        </w:rPr>
      </w:pPr>
      <w:r>
        <w:rPr>
          <w:b/>
          <w:bCs/>
          <w:lang w:val="en-US"/>
        </w:rPr>
        <w:t>Learning robust rewards</w:t>
      </w:r>
    </w:p>
    <w:p w14:paraId="515D3954" w14:textId="69FDD51A" w:rsidR="00DF751A" w:rsidRDefault="00DF751A" w:rsidP="00820172">
      <w:pPr>
        <w:rPr>
          <w:lang w:val="en-US"/>
        </w:rPr>
      </w:pPr>
      <w:r w:rsidRPr="00DF751A">
        <w:rPr>
          <w:lang w:val="en-US"/>
        </w:rPr>
        <w:t>LearningRobustRewards.pdf</w:t>
      </w:r>
    </w:p>
    <w:p w14:paraId="49E548AC" w14:textId="20C44789" w:rsidR="00DF751A" w:rsidRDefault="00DF751A" w:rsidP="00820172">
      <w:pPr>
        <w:pBdr>
          <w:bottom w:val="single" w:sz="6" w:space="1" w:color="auto"/>
        </w:pBdr>
        <w:rPr>
          <w:i/>
          <w:iCs/>
          <w:lang w:val="en-US"/>
        </w:rPr>
      </w:pPr>
      <w:r w:rsidRPr="00DF751A">
        <w:rPr>
          <w:i/>
          <w:iCs/>
          <w:lang w:val="en-US"/>
        </w:rPr>
        <w:t>Adveserial Inverse reinforcement learning AIRL sounds very promising to our problem but no working implementation code found</w:t>
      </w:r>
      <w:r>
        <w:rPr>
          <w:i/>
          <w:iCs/>
          <w:lang w:val="en-US"/>
        </w:rPr>
        <w:t xml:space="preserve"> yet</w:t>
      </w:r>
      <w:r w:rsidRPr="00DF751A">
        <w:rPr>
          <w:i/>
          <w:iCs/>
          <w:lang w:val="en-US"/>
        </w:rPr>
        <w:t xml:space="preserve">. </w:t>
      </w:r>
    </w:p>
    <w:p w14:paraId="753B4A00" w14:textId="2DF1D368" w:rsidR="008D1F12" w:rsidRPr="008D1F12" w:rsidRDefault="008D1F12" w:rsidP="00820172">
      <w:pPr>
        <w:rPr>
          <w:b/>
          <w:bCs/>
          <w:lang w:val="en-US"/>
        </w:rPr>
      </w:pPr>
      <w:r>
        <w:rPr>
          <w:b/>
          <w:bCs/>
          <w:lang w:val="en-US"/>
        </w:rPr>
        <w:t>Learning from Demonstrations</w:t>
      </w:r>
    </w:p>
    <w:p w14:paraId="4D29F05B" w14:textId="3147F979" w:rsidR="008D1F12" w:rsidRDefault="008D1F12" w:rsidP="00820172">
      <w:pPr>
        <w:rPr>
          <w:i/>
          <w:iCs/>
          <w:lang w:val="en-US"/>
        </w:rPr>
      </w:pPr>
      <w:r w:rsidRPr="008D1F12">
        <w:rPr>
          <w:i/>
          <w:iCs/>
          <w:lang w:val="en-US"/>
        </w:rPr>
        <w:t>LearningFromDemonstrations.pdf</w:t>
      </w:r>
    </w:p>
    <w:p w14:paraId="313A75BE" w14:textId="07D8046C" w:rsidR="008D1F12" w:rsidRDefault="008D1F12" w:rsidP="00820172">
      <w:pPr>
        <w:pBdr>
          <w:bottom w:val="single" w:sz="6" w:space="1" w:color="auto"/>
        </w:pBdr>
        <w:rPr>
          <w:i/>
          <w:iCs/>
          <w:lang w:val="en-US"/>
        </w:rPr>
      </w:pPr>
      <w:r>
        <w:rPr>
          <w:i/>
          <w:iCs/>
          <w:lang w:val="en-US"/>
        </w:rPr>
        <w:t>Looks promising but no code examples found</w:t>
      </w:r>
    </w:p>
    <w:p w14:paraId="7108FD55" w14:textId="1C47BD31" w:rsidR="008D1F12" w:rsidRDefault="008D1F12" w:rsidP="00820172">
      <w:pPr>
        <w:rPr>
          <w:b/>
          <w:bCs/>
          <w:lang w:val="en-US"/>
        </w:rPr>
      </w:pPr>
      <w:r>
        <w:rPr>
          <w:b/>
          <w:bCs/>
          <w:lang w:val="en-US"/>
        </w:rPr>
        <w:t>Inverse reinforcement learning in continuous time and space</w:t>
      </w:r>
    </w:p>
    <w:p w14:paraId="0731B494" w14:textId="6E546B23" w:rsidR="008D1F12" w:rsidRDefault="008D1F12" w:rsidP="00820172">
      <w:pPr>
        <w:rPr>
          <w:lang w:val="en-US"/>
        </w:rPr>
      </w:pPr>
      <w:r w:rsidRPr="008D1F12">
        <w:rPr>
          <w:lang w:val="en-US"/>
        </w:rPr>
        <w:t>InverseReinforcementlearninInContinuousTimeAndSpace.pdf</w:t>
      </w:r>
    </w:p>
    <w:p w14:paraId="379F0A5D" w14:textId="79495428" w:rsidR="008D1F12" w:rsidRDefault="008D1F12" w:rsidP="00820172">
      <w:pPr>
        <w:pBdr>
          <w:bottom w:val="single" w:sz="6" w:space="1" w:color="auto"/>
        </w:pBdr>
        <w:rPr>
          <w:i/>
          <w:iCs/>
          <w:lang w:val="en-US"/>
        </w:rPr>
      </w:pPr>
      <w:r>
        <w:rPr>
          <w:i/>
          <w:iCs/>
          <w:lang w:val="en-US"/>
        </w:rPr>
        <w:t>Yes we want that algo. Pseodo code given, no implementation found</w:t>
      </w:r>
    </w:p>
    <w:p w14:paraId="184EA1BE" w14:textId="028FBAED" w:rsidR="002B4762" w:rsidRPr="002B4762" w:rsidRDefault="002B4762" w:rsidP="00820172">
      <w:pPr>
        <w:rPr>
          <w:b/>
          <w:bCs/>
          <w:lang w:val="en-US"/>
        </w:rPr>
      </w:pPr>
      <w:r w:rsidRPr="002B4762">
        <w:rPr>
          <w:b/>
          <w:bCs/>
          <w:lang w:val="en-US"/>
        </w:rPr>
        <w:t xml:space="preserve">Deep </w:t>
      </w:r>
      <w:r>
        <w:rPr>
          <w:b/>
          <w:bCs/>
          <w:lang w:val="en-US"/>
        </w:rPr>
        <w:t>Multi</w:t>
      </w:r>
      <w:r w:rsidRPr="002B4762">
        <w:rPr>
          <w:b/>
          <w:bCs/>
          <w:lang w:val="en-US"/>
        </w:rPr>
        <w:t xml:space="preserve"> Intensions Inverse Reinforcement Learning</w:t>
      </w:r>
    </w:p>
    <w:p w14:paraId="49A44267" w14:textId="5F02C4ED" w:rsidR="002B4762" w:rsidRDefault="002B4762" w:rsidP="00820172">
      <w:pPr>
        <w:rPr>
          <w:lang w:val="en-US"/>
        </w:rPr>
      </w:pPr>
      <w:r w:rsidRPr="002B4762">
        <w:rPr>
          <w:lang w:val="en-US"/>
        </w:rPr>
        <w:t>DeepMultipleIntensionsInverseReinforcementLearning.pdf</w:t>
      </w:r>
    </w:p>
    <w:p w14:paraId="0849A619" w14:textId="1F53552A" w:rsidR="002B4762" w:rsidRPr="002B4762" w:rsidRDefault="002B4762" w:rsidP="00820172">
      <w:pPr>
        <w:pBdr>
          <w:bottom w:val="single" w:sz="6" w:space="1" w:color="auto"/>
        </w:pBdr>
        <w:rPr>
          <w:i/>
          <w:iCs/>
          <w:lang w:val="en-US"/>
        </w:rPr>
      </w:pPr>
      <w:r w:rsidRPr="002B4762">
        <w:rPr>
          <w:i/>
          <w:iCs/>
          <w:lang w:val="en-US"/>
        </w:rPr>
        <w:t>Seems only used for discrete envirs</w:t>
      </w:r>
    </w:p>
    <w:p w14:paraId="01248B47" w14:textId="72ED60DA" w:rsidR="00BA6708" w:rsidRPr="00BA6708" w:rsidRDefault="00BA6708" w:rsidP="00820172">
      <w:pPr>
        <w:rPr>
          <w:b/>
          <w:bCs/>
          <w:lang w:val="en-US"/>
        </w:rPr>
      </w:pPr>
      <w:r w:rsidRPr="00BA6708">
        <w:rPr>
          <w:b/>
          <w:bCs/>
          <w:lang w:val="en-US"/>
        </w:rPr>
        <w:t>Machine learning method selection for velocity error estimation on a ferry</w:t>
      </w:r>
    </w:p>
    <w:p w14:paraId="16736998" w14:textId="17A99032" w:rsidR="00BA6708" w:rsidRDefault="00BA6708" w:rsidP="00820172">
      <w:pPr>
        <w:rPr>
          <w:lang w:val="en-US"/>
        </w:rPr>
      </w:pPr>
      <w:r w:rsidRPr="00BA6708">
        <w:rPr>
          <w:lang w:val="en-US"/>
        </w:rPr>
        <w:t>ShippingLab D1.4.4-A-MachineLearning.pdf</w:t>
      </w:r>
    </w:p>
    <w:p w14:paraId="5F0D9186" w14:textId="108733DA" w:rsidR="00BA6708" w:rsidRPr="00BA6708" w:rsidRDefault="00BA6708" w:rsidP="00820172">
      <w:pPr>
        <w:rPr>
          <w:i/>
          <w:iCs/>
          <w:lang w:val="en-US"/>
        </w:rPr>
      </w:pPr>
      <w:r>
        <w:rPr>
          <w:i/>
          <w:iCs/>
          <w:lang w:val="en-US"/>
        </w:rPr>
        <w:t>Deals with difference between simulator model and real ship. Machine learning method used to estimate speed difference</w:t>
      </w:r>
    </w:p>
    <w:bookmarkEnd w:id="1"/>
    <w:p w14:paraId="02BEF2A9" w14:textId="77777777" w:rsidR="008C1A7D" w:rsidRPr="008C1A7D" w:rsidRDefault="008C1A7D" w:rsidP="00820172">
      <w:pPr>
        <w:rPr>
          <w:i/>
          <w:iCs/>
          <w:lang w:val="en-US"/>
        </w:rPr>
      </w:pPr>
    </w:p>
    <w:p w14:paraId="3105B84C" w14:textId="77777777" w:rsidR="00820172" w:rsidRPr="00820172" w:rsidRDefault="00820172" w:rsidP="00820172">
      <w:pPr>
        <w:rPr>
          <w:lang w:val="en-US"/>
        </w:rPr>
      </w:pPr>
    </w:p>
    <w:p w14:paraId="443CA816" w14:textId="453F239E" w:rsidR="00D34D15" w:rsidRPr="00820172" w:rsidRDefault="00D34D15" w:rsidP="00D34D15">
      <w:pPr>
        <w:rPr>
          <w:lang w:val="en-US"/>
        </w:rPr>
      </w:pPr>
    </w:p>
    <w:p w14:paraId="22464475" w14:textId="77777777" w:rsidR="00D34D15" w:rsidRPr="00820172" w:rsidRDefault="00D34D15" w:rsidP="00D34D15">
      <w:pPr>
        <w:rPr>
          <w:lang w:val="en-US"/>
        </w:rPr>
      </w:pPr>
    </w:p>
    <w:sectPr w:rsidR="00D34D15" w:rsidRPr="00820172" w:rsidSect="0010619A">
      <w:footerReference w:type="default" r:id="rId22"/>
      <w:headerReference w:type="first" r:id="rId23"/>
      <w:footerReference w:type="first" r:id="rId24"/>
      <w:pgSz w:w="11907" w:h="16840" w:code="9"/>
      <w:pgMar w:top="1418" w:right="1418" w:bottom="1701" w:left="1418" w:header="644" w:footer="284" w:gutter="0"/>
      <w:cols w:space="708"/>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4DDC8" w14:textId="77777777" w:rsidR="000B0FC6" w:rsidRDefault="000B0FC6" w:rsidP="00D07673">
      <w:pPr>
        <w:spacing w:after="0" w:line="240" w:lineRule="auto"/>
      </w:pPr>
      <w:r>
        <w:separator/>
      </w:r>
    </w:p>
  </w:endnote>
  <w:endnote w:type="continuationSeparator" w:id="0">
    <w:p w14:paraId="180D2937" w14:textId="77777777" w:rsidR="000B0FC6" w:rsidRDefault="000B0FC6" w:rsidP="00D07673">
      <w:pPr>
        <w:spacing w:after="0" w:line="240" w:lineRule="auto"/>
      </w:pPr>
      <w:r>
        <w:continuationSeparator/>
      </w:r>
    </w:p>
  </w:endnote>
  <w:endnote w:type="continuationNotice" w:id="1">
    <w:p w14:paraId="40E2F81A" w14:textId="77777777" w:rsidR="000B0FC6" w:rsidRDefault="000B0F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Headings CS)">
    <w:altName w:val="Arial"/>
    <w:panose1 w:val="00000000000000000000"/>
    <w:charset w:val="00"/>
    <w:family w:val="roman"/>
    <w:notTrueType/>
    <w:pitch w:val="default"/>
  </w:font>
  <w:font w:name="Times New Roman (Headings CS)">
    <w:altName w:val="Times New Roman"/>
    <w:panose1 w:val="00000000000000000000"/>
    <w:charset w:val="00"/>
    <w:family w:val="roman"/>
    <w:notTrueType/>
    <w:pitch w:val="default"/>
  </w:font>
  <w:font w:name="Arial (Body)">
    <w:altName w:val="Arial"/>
    <w:charset w:val="00"/>
    <w:family w:val="roman"/>
    <w:pitch w:val="default"/>
  </w:font>
  <w:font w:name="Arial (Heading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DCBED" w14:textId="685F50D0" w:rsidR="00D53820" w:rsidRPr="00B134DD" w:rsidRDefault="00D53820" w:rsidP="00925D2F">
    <w:pPr>
      <w:pStyle w:val="Sidefodtekst"/>
      <w:jc w:val="right"/>
      <w:rPr>
        <w:lang w:val="en-US"/>
      </w:rPr>
    </w:pPr>
    <w:r>
      <w:rPr>
        <w:lang w:val="en-US"/>
      </w:rPr>
      <w:t>Document 120-00000</w:t>
    </w:r>
    <w:r w:rsidRPr="00925D2F">
      <w:rPr>
        <w:lang w:val="en-US"/>
      </w:rPr>
      <w:ptab w:relativeTo="margin" w:alignment="center" w:leader="none"/>
    </w:r>
    <w:r>
      <w:rPr>
        <w:lang w:val="en-US"/>
      </w:rPr>
      <w:t>Version no. 1</w:t>
    </w:r>
    <w:r w:rsidRPr="00925D2F">
      <w:rPr>
        <w:lang w:val="en-US"/>
      </w:rPr>
      <w:ptab w:relativeTo="margin" w:alignment="right" w:leader="none"/>
    </w:r>
    <w:r w:rsidRPr="00F42245">
      <w:fldChar w:fldCharType="begin"/>
    </w:r>
    <w:r w:rsidRPr="00F42245">
      <w:instrText>PAGE  \* Arabic  \* MERGEFORMAT</w:instrText>
    </w:r>
    <w:r w:rsidRPr="00F42245">
      <w:fldChar w:fldCharType="separate"/>
    </w:r>
    <w:r>
      <w:t>2</w:t>
    </w:r>
    <w:r w:rsidRPr="00F42245">
      <w:fldChar w:fldCharType="end"/>
    </w:r>
    <w:r>
      <w:t xml:space="preserve"> /</w:t>
    </w:r>
    <w:r w:rsidRPr="00F42245">
      <w:t xml:space="preserve"> </w:t>
    </w:r>
    <w:fldSimple w:instr="NUMPAGES  \* Arabic  \* MERGEFORMAT">
      <w:r>
        <w:t>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8" w:type="dxa"/>
      <w:tblInd w:w="8" w:type="dxa"/>
      <w:tblLayout w:type="fixed"/>
      <w:tblCellMar>
        <w:left w:w="0" w:type="dxa"/>
        <w:right w:w="0" w:type="dxa"/>
      </w:tblCellMar>
      <w:tblLook w:val="0000" w:firstRow="0" w:lastRow="0" w:firstColumn="0" w:lastColumn="0" w:noHBand="0" w:noVBand="0"/>
    </w:tblPr>
    <w:tblGrid>
      <w:gridCol w:w="2003"/>
      <w:gridCol w:w="2145"/>
      <w:gridCol w:w="1859"/>
      <w:gridCol w:w="1859"/>
      <w:gridCol w:w="1862"/>
    </w:tblGrid>
    <w:tr w:rsidR="00D53820" w:rsidRPr="00CD1290" w14:paraId="3470D0D6" w14:textId="77777777" w:rsidTr="3184F05F">
      <w:trPr>
        <w:trHeight w:val="1216"/>
      </w:trPr>
      <w:tc>
        <w:tcPr>
          <w:tcW w:w="2003" w:type="dxa"/>
        </w:tcPr>
        <w:p w14:paraId="039A7908" w14:textId="6F073EA4" w:rsidR="00D53820" w:rsidRDefault="00D53820" w:rsidP="001C76CA">
          <w:pPr>
            <w:pStyle w:val="Footer"/>
            <w:spacing w:before="120"/>
            <w:rPr>
              <w:sz w:val="12"/>
            </w:rPr>
          </w:pPr>
          <w:r>
            <w:rPr>
              <w:noProof/>
              <w:lang w:val="en-GB"/>
            </w:rPr>
            <mc:AlternateContent>
              <mc:Choice Requires="wps">
                <w:drawing>
                  <wp:anchor distT="0" distB="0" distL="114300" distR="114300" simplePos="0" relativeHeight="251658241" behindDoc="0" locked="0" layoutInCell="1" allowOverlap="1" wp14:anchorId="0AF0720F" wp14:editId="16155928">
                    <wp:simplePos x="0" y="0"/>
                    <wp:positionH relativeFrom="column">
                      <wp:posOffset>1884840036</wp:posOffset>
                    </wp:positionH>
                    <wp:positionV relativeFrom="paragraph">
                      <wp:posOffset>2050422001</wp:posOffset>
                    </wp:positionV>
                    <wp:extent cx="1280160" cy="313509"/>
                    <wp:effectExtent l="0" t="0" r="15240" b="17145"/>
                    <wp:wrapNone/>
                    <wp:docPr id="9" name="Text Box 10"/>
                    <wp:cNvGraphicFramePr/>
                    <a:graphic xmlns:a="http://schemas.openxmlformats.org/drawingml/2006/main">
                      <a:graphicData uri="http://schemas.microsoft.com/office/word/2010/wordprocessingShape">
                        <wps:wsp>
                          <wps:cNvSpPr txBox="1"/>
                          <wps:spPr>
                            <a:xfrm>
                              <a:off x="0" y="0"/>
                              <a:ext cx="1280160" cy="313509"/>
                            </a:xfrm>
                            <a:prstGeom prst="rect">
                              <a:avLst/>
                            </a:prstGeom>
                            <a:solidFill>
                              <a:schemeClr val="lt1"/>
                            </a:solidFill>
                            <a:ln w="6350">
                              <a:solidFill>
                                <a:prstClr val="black"/>
                              </a:solidFill>
                            </a:ln>
                          </wps:spPr>
                          <wps:txbx>
                            <w:txbxContent>
                              <w:p w14:paraId="530F9AB8" w14:textId="77777777" w:rsidR="00D53820" w:rsidRDefault="00D53820" w:rsidP="004954D6">
                                <w:r>
                                  <w:rPr>
                                    <w:lang w:val="en-GB"/>
                                  </w:rPr>
                                  <w:t>forcetechnology.com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F0720F" id="_x0000_t202" coordsize="21600,21600" o:spt="202" path="m,l,21600r21600,l21600,xe">
                    <v:stroke joinstyle="miter"/>
                    <v:path gradientshapeok="t" o:connecttype="rect"/>
                  </v:shapetype>
                  <v:shape id="Text Box 10" o:spid="_x0000_s1026" type="#_x0000_t202" style="position:absolute;margin-left:148412.6pt;margin-top:161450.55pt;width:100.8pt;height:24.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" fillcolor="white [3201]" strokeweight=".5pt">
                    <v:textbox>
                      <w:txbxContent>
                        <w:p w14:paraId="530F9AB8" w14:textId="77777777" w:rsidR="00D53820" w:rsidRDefault="00D53820" w:rsidP="004954D6">
                          <w:r>
                            <w:rPr>
                              <w:lang w:val="en-GB"/>
                            </w:rPr>
                            <w:t>forcetechnology.com</w:t>
                          </w:r>
                        </w:p>
                      </w:txbxContent>
                    </v:textbox>
                  </v:shape>
                </w:pict>
              </mc:Fallback>
            </mc:AlternateContent>
          </w:r>
          <w:r>
            <w:rPr>
              <w:sz w:val="12"/>
            </w:rPr>
            <w:t xml:space="preserve"> </w:t>
          </w:r>
          <w:r>
            <w:rPr>
              <w:noProof/>
              <w:lang w:val="en-GB"/>
            </w:rPr>
            <mc:AlternateContent>
              <mc:Choice Requires="wps">
                <w:drawing>
                  <wp:anchor distT="0" distB="0" distL="114300" distR="114300" simplePos="0" relativeHeight="251658242" behindDoc="0" locked="0" layoutInCell="1" allowOverlap="1" wp14:anchorId="03EC0A70" wp14:editId="11591F5E">
                    <wp:simplePos x="0" y="0"/>
                    <wp:positionH relativeFrom="column">
                      <wp:posOffset>3596640</wp:posOffset>
                    </wp:positionH>
                    <wp:positionV relativeFrom="paragraph">
                      <wp:posOffset>2716530</wp:posOffset>
                    </wp:positionV>
                    <wp:extent cx="1280160" cy="313509"/>
                    <wp:effectExtent l="0" t="0" r="15240" b="17145"/>
                    <wp:wrapNone/>
                    <wp:docPr id="13" name="Text Box 11"/>
                    <wp:cNvGraphicFramePr/>
                    <a:graphic xmlns:a="http://schemas.openxmlformats.org/drawingml/2006/main">
                      <a:graphicData uri="http://schemas.microsoft.com/office/word/2010/wordprocessingShape">
                        <wps:wsp>
                          <wps:cNvSpPr txBox="1"/>
                          <wps:spPr>
                            <a:xfrm>
                              <a:off x="0" y="0"/>
                              <a:ext cx="1280160" cy="313509"/>
                            </a:xfrm>
                            <a:prstGeom prst="rect">
                              <a:avLst/>
                            </a:prstGeom>
                            <a:solidFill>
                              <a:schemeClr val="lt1"/>
                            </a:solidFill>
                            <a:ln w="6350">
                              <a:solidFill>
                                <a:prstClr val="black"/>
                              </a:solidFill>
                            </a:ln>
                          </wps:spPr>
                          <wps:txbx>
                            <w:txbxContent>
                              <w:p w14:paraId="7ED3F80B" w14:textId="77777777" w:rsidR="00D53820" w:rsidRDefault="00D53820" w:rsidP="00611A27">
                                <w:r>
                                  <w:rPr>
                                    <w:lang w:val="en-GB"/>
                                  </w:rPr>
                                  <w:t>forcetechnology.com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C0A70" id="Text Box 11" o:spid="_x0000_s1027" type="#_x0000_t202" style="position:absolute;margin-left:283.2pt;margin-top:213.9pt;width:100.8pt;height:24.7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" fillcolor="white [3201]" strokeweight=".5pt">
                    <v:textbox>
                      <w:txbxContent>
                        <w:p w14:paraId="7ED3F80B" w14:textId="77777777" w:rsidR="00D53820" w:rsidRDefault="00D53820" w:rsidP="00611A27">
                          <w:r>
                            <w:rPr>
                              <w:lang w:val="en-GB"/>
                            </w:rPr>
                            <w:t>forcetechnology.com</w:t>
                          </w:r>
                        </w:p>
                      </w:txbxContent>
                    </v:textbox>
                  </v:shape>
                </w:pict>
              </mc:Fallback>
            </mc:AlternateContent>
          </w:r>
          <w:r>
            <w:rPr>
              <w:sz w:val="12"/>
            </w:rPr>
            <w:t xml:space="preserve"> force</w:t>
          </w:r>
        </w:p>
      </w:tc>
      <w:tc>
        <w:tcPr>
          <w:tcW w:w="2145" w:type="dxa"/>
        </w:tcPr>
        <w:p w14:paraId="5821DD7B" w14:textId="77777777" w:rsidR="00D53820" w:rsidRPr="00487758" w:rsidRDefault="00D53820" w:rsidP="001C76CA">
          <w:pPr>
            <w:pStyle w:val="Footer"/>
            <w:jc w:val="right"/>
            <w:rPr>
              <w:color w:val="000000" w:themeColor="text1"/>
              <w:sz w:val="12"/>
              <w:szCs w:val="12"/>
              <w:lang w:val="en-US"/>
            </w:rPr>
          </w:pPr>
        </w:p>
        <w:p w14:paraId="51901924" w14:textId="77777777" w:rsidR="00D53820" w:rsidRPr="00487758" w:rsidRDefault="00D53820" w:rsidP="00487758">
          <w:pPr>
            <w:pStyle w:val="Footer"/>
            <w:jc w:val="right"/>
            <w:rPr>
              <w:color w:val="000000" w:themeColor="text1"/>
              <w:sz w:val="12"/>
              <w:lang w:val="en-US"/>
            </w:rPr>
          </w:pPr>
        </w:p>
      </w:tc>
      <w:tc>
        <w:tcPr>
          <w:tcW w:w="1859" w:type="dxa"/>
        </w:tcPr>
        <w:p w14:paraId="2021544B" w14:textId="3F9C7BBA" w:rsidR="00D53820" w:rsidRPr="00487758" w:rsidRDefault="00D53820" w:rsidP="001C76CA">
          <w:pPr>
            <w:pStyle w:val="Footer"/>
            <w:jc w:val="right"/>
            <w:rPr>
              <w:color w:val="000000" w:themeColor="text1"/>
              <w:sz w:val="12"/>
            </w:rPr>
          </w:pPr>
        </w:p>
      </w:tc>
      <w:tc>
        <w:tcPr>
          <w:tcW w:w="1859" w:type="dxa"/>
        </w:tcPr>
        <w:p w14:paraId="39AB8F66" w14:textId="77777777" w:rsidR="00D53820" w:rsidRPr="00487758" w:rsidRDefault="00D53820" w:rsidP="001C76CA">
          <w:pPr>
            <w:pStyle w:val="Footer"/>
            <w:jc w:val="right"/>
            <w:rPr>
              <w:color w:val="000000" w:themeColor="text1"/>
              <w:sz w:val="12"/>
              <w:lang w:val="en-US"/>
            </w:rPr>
          </w:pPr>
        </w:p>
        <w:p w14:paraId="555FF54C" w14:textId="1667CAAC" w:rsidR="00D53820" w:rsidRPr="00487758" w:rsidRDefault="00D53820" w:rsidP="001C76CA">
          <w:pPr>
            <w:pStyle w:val="Footer"/>
            <w:jc w:val="right"/>
            <w:rPr>
              <w:color w:val="000000" w:themeColor="text1"/>
              <w:sz w:val="12"/>
              <w:lang w:val="nb-NO"/>
            </w:rPr>
          </w:pPr>
        </w:p>
      </w:tc>
      <w:tc>
        <w:tcPr>
          <w:tcW w:w="1862" w:type="dxa"/>
        </w:tcPr>
        <w:p w14:paraId="5D525034" w14:textId="58FB8FF5" w:rsidR="00D53820" w:rsidRPr="00487758" w:rsidRDefault="00D53820" w:rsidP="001C76CA">
          <w:pPr>
            <w:pStyle w:val="Footer"/>
            <w:tabs>
              <w:tab w:val="left" w:pos="321"/>
              <w:tab w:val="left" w:pos="1414"/>
            </w:tabs>
            <w:jc w:val="right"/>
            <w:rPr>
              <w:color w:val="000000" w:themeColor="text1"/>
              <w:sz w:val="12"/>
              <w:lang w:val="nb-NO"/>
            </w:rPr>
          </w:pPr>
        </w:p>
        <w:sdt>
          <w:sdtPr>
            <w:rPr>
              <w:color w:val="000000" w:themeColor="text1"/>
              <w:sz w:val="12"/>
              <w:lang w:val="en-US"/>
            </w:rPr>
            <w:alias w:val="Main officename for DK"/>
            <w:tag w:val="FORCECOMPANYNAME_FORCE"/>
            <w:id w:val="2013401"/>
          </w:sdtPr>
          <w:sdtContent>
            <w:p w14:paraId="39DBD4CD" w14:textId="77777777" w:rsidR="00D53820" w:rsidRPr="00487758" w:rsidRDefault="00D53820" w:rsidP="001C76CA">
              <w:pPr>
                <w:pStyle w:val="Footer"/>
                <w:tabs>
                  <w:tab w:val="left" w:pos="321"/>
                  <w:tab w:val="left" w:pos="1414"/>
                </w:tabs>
                <w:ind w:right="12"/>
                <w:jc w:val="right"/>
                <w:rPr>
                  <w:color w:val="000000" w:themeColor="text1"/>
                  <w:sz w:val="12"/>
                  <w:lang w:val="en-US"/>
                </w:rPr>
              </w:pPr>
              <w:r w:rsidRPr="00487758">
                <w:rPr>
                  <w:color w:val="000000" w:themeColor="text1"/>
                  <w:sz w:val="12"/>
                  <w:lang w:val="en-US"/>
                </w:rPr>
                <w:t>FORCE Technology</w:t>
              </w:r>
            </w:p>
          </w:sdtContent>
        </w:sdt>
        <w:p w14:paraId="417F8441" w14:textId="77777777" w:rsidR="00D53820" w:rsidRPr="00487758" w:rsidRDefault="00000000" w:rsidP="001C76CA">
          <w:pPr>
            <w:pStyle w:val="Footer"/>
            <w:tabs>
              <w:tab w:val="left" w:pos="321"/>
              <w:tab w:val="left" w:pos="1414"/>
            </w:tabs>
            <w:ind w:right="12"/>
            <w:jc w:val="right"/>
            <w:rPr>
              <w:color w:val="000000" w:themeColor="text1"/>
              <w:sz w:val="12"/>
              <w:lang w:val="en-US"/>
            </w:rPr>
          </w:pPr>
          <w:sdt>
            <w:sdtPr>
              <w:rPr>
                <w:color w:val="000000" w:themeColor="text1"/>
                <w:sz w:val="12"/>
              </w:rPr>
              <w:alias w:val="DK Addressline 2"/>
              <w:tag w:val="DK2_ORG_OFFICE"/>
              <w:id w:val="25701528"/>
            </w:sdtPr>
            <w:sdtContent>
              <w:r w:rsidR="00D53820" w:rsidRPr="00487758">
                <w:rPr>
                  <w:color w:val="000000" w:themeColor="text1"/>
                  <w:sz w:val="12"/>
                  <w:lang w:val="en-US"/>
                </w:rPr>
                <w:t>Park Allé 345</w:t>
              </w:r>
            </w:sdtContent>
          </w:sdt>
        </w:p>
        <w:sdt>
          <w:sdtPr>
            <w:rPr>
              <w:color w:val="000000" w:themeColor="text1"/>
              <w:sz w:val="12"/>
            </w:rPr>
            <w:alias w:val="DK Addressline 3"/>
            <w:tag w:val="DK3_ORG_OFFICE"/>
            <w:id w:val="25701531"/>
          </w:sdtPr>
          <w:sdtContent>
            <w:p w14:paraId="2E7685B6" w14:textId="77777777" w:rsidR="00D53820" w:rsidRDefault="00D53820" w:rsidP="001C76CA">
              <w:pPr>
                <w:pStyle w:val="Footer"/>
                <w:tabs>
                  <w:tab w:val="left" w:pos="321"/>
                  <w:tab w:val="left" w:pos="1414"/>
                </w:tabs>
                <w:ind w:right="12"/>
                <w:jc w:val="right"/>
                <w:rPr>
                  <w:color w:val="000000" w:themeColor="text1"/>
                  <w:sz w:val="12"/>
                  <w:lang w:val="en-US"/>
                </w:rPr>
              </w:pPr>
              <w:r w:rsidRPr="00487758">
                <w:rPr>
                  <w:color w:val="000000" w:themeColor="text1"/>
                  <w:sz w:val="12"/>
                  <w:lang w:val="en-US"/>
                </w:rPr>
                <w:t xml:space="preserve">2605 Brøndby </w:t>
              </w:r>
            </w:p>
            <w:p w14:paraId="54018BE7" w14:textId="78995C4A" w:rsidR="00D53820" w:rsidRPr="00487758" w:rsidRDefault="00D53820" w:rsidP="001C76CA">
              <w:pPr>
                <w:pStyle w:val="Footer"/>
                <w:tabs>
                  <w:tab w:val="left" w:pos="321"/>
                  <w:tab w:val="left" w:pos="1414"/>
                </w:tabs>
                <w:ind w:right="12"/>
                <w:jc w:val="right"/>
                <w:rPr>
                  <w:color w:val="000000" w:themeColor="text1"/>
                  <w:sz w:val="12"/>
                  <w:lang w:val="en-US"/>
                </w:rPr>
              </w:pPr>
              <w:r w:rsidRPr="00487758">
                <w:rPr>
                  <w:color w:val="000000" w:themeColor="text1"/>
                  <w:sz w:val="12"/>
                  <w:lang w:val="en-US"/>
                </w:rPr>
                <w:t>Danmark</w:t>
              </w:r>
            </w:p>
          </w:sdtContent>
        </w:sdt>
        <w:p w14:paraId="5A60F209" w14:textId="77777777" w:rsidR="00D53820" w:rsidRPr="00487758" w:rsidRDefault="00000000" w:rsidP="001C76CA">
          <w:pPr>
            <w:pStyle w:val="Footer"/>
            <w:tabs>
              <w:tab w:val="left" w:pos="321"/>
              <w:tab w:val="left" w:pos="1414"/>
            </w:tabs>
            <w:ind w:right="12"/>
            <w:jc w:val="right"/>
            <w:rPr>
              <w:color w:val="000000" w:themeColor="text1"/>
              <w:sz w:val="12"/>
              <w:lang w:val="en-US"/>
            </w:rPr>
          </w:pPr>
          <w:sdt>
            <w:sdtPr>
              <w:rPr>
                <w:color w:val="000000" w:themeColor="text1"/>
                <w:sz w:val="12"/>
              </w:rPr>
              <w:alias w:val="DK Addressline 4"/>
              <w:tag w:val="DK4_ORG_OFFICE"/>
              <w:id w:val="25701534"/>
            </w:sdtPr>
            <w:sdtContent>
              <w:r w:rsidR="00D53820" w:rsidRPr="00487758">
                <w:rPr>
                  <w:color w:val="000000" w:themeColor="text1"/>
                  <w:sz w:val="12"/>
                  <w:lang w:val="en-US"/>
                </w:rPr>
                <w:t>+45 43 25 00 00</w:t>
              </w:r>
            </w:sdtContent>
          </w:sdt>
        </w:p>
        <w:p w14:paraId="238D7616" w14:textId="77777777" w:rsidR="00D53820" w:rsidRPr="00487758" w:rsidRDefault="00000000" w:rsidP="001C76CA">
          <w:pPr>
            <w:pStyle w:val="Footer"/>
            <w:tabs>
              <w:tab w:val="left" w:pos="321"/>
              <w:tab w:val="left" w:pos="1414"/>
            </w:tabs>
            <w:ind w:right="12"/>
            <w:jc w:val="right"/>
            <w:rPr>
              <w:color w:val="000000" w:themeColor="text1"/>
              <w:sz w:val="12"/>
              <w:lang w:val="en-US"/>
            </w:rPr>
          </w:pPr>
          <w:sdt>
            <w:sdtPr>
              <w:rPr>
                <w:color w:val="000000" w:themeColor="text1"/>
                <w:sz w:val="12"/>
              </w:rPr>
              <w:alias w:val="DK Addressline 6"/>
              <w:tag w:val="DK6_ORG_OFFICE"/>
              <w:id w:val="25701540"/>
            </w:sdtPr>
            <w:sdtContent>
              <w:r w:rsidR="00D53820" w:rsidRPr="00487758">
                <w:rPr>
                  <w:color w:val="000000" w:themeColor="text1"/>
                  <w:sz w:val="12"/>
                  <w:lang w:val="en-US"/>
                </w:rPr>
                <w:t>info@forcetechnology.dk</w:t>
              </w:r>
            </w:sdtContent>
          </w:sdt>
        </w:p>
        <w:p w14:paraId="04F7E09E" w14:textId="00F875C9" w:rsidR="00D53820" w:rsidRPr="00487758" w:rsidRDefault="00000000" w:rsidP="001C76CA">
          <w:pPr>
            <w:pStyle w:val="Footer"/>
            <w:tabs>
              <w:tab w:val="left" w:pos="321"/>
              <w:tab w:val="left" w:pos="1414"/>
            </w:tabs>
            <w:ind w:right="12"/>
            <w:jc w:val="right"/>
            <w:rPr>
              <w:color w:val="000000" w:themeColor="text1"/>
              <w:sz w:val="12"/>
              <w:lang w:val="en-US"/>
            </w:rPr>
          </w:pPr>
          <w:sdt>
            <w:sdtPr>
              <w:rPr>
                <w:color w:val="000000" w:themeColor="text1"/>
                <w:sz w:val="12"/>
              </w:rPr>
              <w:alias w:val="DK Addressline 7"/>
              <w:tag w:val="DK7_ORG_OFFICE"/>
              <w:id w:val="25701543"/>
            </w:sdtPr>
            <w:sdtContent>
              <w:r w:rsidR="00D53820" w:rsidRPr="00487758">
                <w:rPr>
                  <w:color w:val="000000" w:themeColor="text1"/>
                  <w:sz w:val="12"/>
                  <w:lang w:val="en-US"/>
                </w:rPr>
                <w:t>forcetechnology.com</w:t>
              </w:r>
            </w:sdtContent>
          </w:sdt>
        </w:p>
      </w:tc>
    </w:tr>
  </w:tbl>
  <w:p w14:paraId="67086780" w14:textId="592C5DBF" w:rsidR="00D53820" w:rsidRPr="001C76CA" w:rsidRDefault="00D53820">
    <w:pPr>
      <w:pStyle w:val="Footer"/>
      <w:jc w:val="right"/>
      <w:rPr>
        <w:sz w:val="16"/>
        <w:szCs w:val="16"/>
        <w:lang w:val="en-US"/>
      </w:rPr>
    </w:pPr>
    <w:r>
      <w:rPr>
        <w:noProof/>
        <w:sz w:val="16"/>
        <w:szCs w:val="16"/>
        <w:lang w:val="en-US"/>
      </w:rPr>
      <mc:AlternateContent>
        <mc:Choice Requires="wps">
          <w:drawing>
            <wp:anchor distT="0" distB="0" distL="114300" distR="114300" simplePos="0" relativeHeight="251658243" behindDoc="0" locked="0" layoutInCell="1" allowOverlap="1" wp14:anchorId="43A45C6B" wp14:editId="431A5B05">
              <wp:simplePos x="0" y="0"/>
              <wp:positionH relativeFrom="column">
                <wp:posOffset>-1905</wp:posOffset>
              </wp:positionH>
              <wp:positionV relativeFrom="paragraph">
                <wp:posOffset>-394789</wp:posOffset>
              </wp:positionV>
              <wp:extent cx="1750060" cy="304800"/>
              <wp:effectExtent l="0" t="0" r="0" b="0"/>
              <wp:wrapNone/>
              <wp:docPr id="14" name="Text Box 12"/>
              <wp:cNvGraphicFramePr/>
              <a:graphic xmlns:a="http://schemas.openxmlformats.org/drawingml/2006/main">
                <a:graphicData uri="http://schemas.microsoft.com/office/word/2010/wordprocessingShape">
                  <wps:wsp>
                    <wps:cNvSpPr txBox="1"/>
                    <wps:spPr>
                      <a:xfrm>
                        <a:off x="0" y="0"/>
                        <a:ext cx="1750060" cy="304800"/>
                      </a:xfrm>
                      <a:prstGeom prst="rect">
                        <a:avLst/>
                      </a:prstGeom>
                      <a:noFill/>
                      <a:ln w="6350">
                        <a:noFill/>
                      </a:ln>
                    </wps:spPr>
                    <wps:txbx>
                      <w:txbxContent>
                        <w:p w14:paraId="2B5F6090" w14:textId="1402E3A7" w:rsidR="00D53820" w:rsidRPr="00CD3E61" w:rsidRDefault="00D53820">
                          <w:pPr>
                            <w:rPr>
                              <w:color w:val="003E66" w:themeColor="accent3"/>
                              <w:sz w:val="16"/>
                              <w:szCs w:val="16"/>
                            </w:rPr>
                          </w:pPr>
                          <w:r w:rsidRPr="00CD3E61">
                            <w:rPr>
                              <w:color w:val="003E66" w:themeColor="accent3"/>
                              <w:sz w:val="16"/>
                              <w:szCs w:val="16"/>
                            </w:rPr>
                            <w:t>forcetechnology.com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45C6B" id="Text Box 12" o:spid="_x0000_s1028" type="#_x0000_t202" style="position:absolute;left:0;text-align:left;margin-left:-.15pt;margin-top:-31.1pt;width:137.8pt;height:24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" filled="f" stroked="f" strokeweight=".5pt">
              <v:textbox>
                <w:txbxContent>
                  <w:p w14:paraId="2B5F6090" w14:textId="1402E3A7" w:rsidR="00D53820" w:rsidRPr="00CD3E61" w:rsidRDefault="00D53820">
                    <w:pPr>
                      <w:rPr>
                        <w:color w:val="003E66" w:themeColor="accent3"/>
                        <w:sz w:val="16"/>
                        <w:szCs w:val="16"/>
                      </w:rPr>
                    </w:pPr>
                    <w:r w:rsidRPr="00CD3E61">
                      <w:rPr>
                        <w:color w:val="003E66" w:themeColor="accent3"/>
                        <w:sz w:val="16"/>
                        <w:szCs w:val="16"/>
                      </w:rPr>
                      <w:t>forcetechnology.com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9F0E4" w14:textId="77777777" w:rsidR="000B0FC6" w:rsidRDefault="000B0FC6" w:rsidP="00D07673">
      <w:pPr>
        <w:spacing w:after="0" w:line="240" w:lineRule="auto"/>
      </w:pPr>
      <w:r>
        <w:separator/>
      </w:r>
    </w:p>
  </w:footnote>
  <w:footnote w:type="continuationSeparator" w:id="0">
    <w:p w14:paraId="72D70E4A" w14:textId="77777777" w:rsidR="000B0FC6" w:rsidRDefault="000B0FC6" w:rsidP="00D07673">
      <w:pPr>
        <w:spacing w:after="0" w:line="240" w:lineRule="auto"/>
      </w:pPr>
      <w:r>
        <w:continuationSeparator/>
      </w:r>
    </w:p>
  </w:footnote>
  <w:footnote w:type="continuationNotice" w:id="1">
    <w:p w14:paraId="670606C6" w14:textId="77777777" w:rsidR="000B0FC6" w:rsidRDefault="000B0F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BE2D" w14:textId="6D159E5B" w:rsidR="00D53820" w:rsidRPr="005927BC" w:rsidRDefault="00D53820" w:rsidP="00D5528D">
    <w:pPr>
      <w:pStyle w:val="Sidefodtekst"/>
      <w:rPr>
        <w:b/>
      </w:rPr>
    </w:pPr>
    <w:r>
      <w:rPr>
        <w:noProof/>
      </w:rPr>
      <mc:AlternateContent>
        <mc:Choice Requires="wpg">
          <w:drawing>
            <wp:anchor distT="0" distB="0" distL="114300" distR="114300" simplePos="0" relativeHeight="251658244" behindDoc="0" locked="0" layoutInCell="1" allowOverlap="1" wp14:anchorId="064858B4" wp14:editId="6107A38E">
              <wp:simplePos x="0" y="0"/>
              <wp:positionH relativeFrom="column">
                <wp:posOffset>-900430</wp:posOffset>
              </wp:positionH>
              <wp:positionV relativeFrom="page">
                <wp:posOffset>8389</wp:posOffset>
              </wp:positionV>
              <wp:extent cx="7560310" cy="10684217"/>
              <wp:effectExtent l="0" t="0" r="0" b="0"/>
              <wp:wrapNone/>
              <wp:docPr id="1" name="Group 3"/>
              <wp:cNvGraphicFramePr/>
              <a:graphic xmlns:a="http://schemas.openxmlformats.org/drawingml/2006/main">
                <a:graphicData uri="http://schemas.microsoft.com/office/word/2010/wordprocessingGroup">
                  <wpg:wgp>
                    <wpg:cNvGrpSpPr/>
                    <wpg:grpSpPr>
                      <a:xfrm>
                        <a:off x="0" y="0"/>
                        <a:ext cx="7560309" cy="10684217"/>
                        <a:chOff x="-2489" y="-2600421"/>
                        <a:chExt cx="7560712" cy="10684800"/>
                      </a:xfrm>
                    </wpg:grpSpPr>
                    <pic:pic xmlns:pic="http://schemas.openxmlformats.org/drawingml/2006/picture">
                      <pic:nvPicPr>
                        <pic:cNvPr id="4" name="Picture 4"/>
                        <pic:cNvPicPr>
                          <a:picLocks noChangeAspect="1"/>
                        </pic:cNvPicPr>
                      </pic:nvPicPr>
                      <pic:blipFill>
                        <a:blip r:embed="rId1">
                          <a:extLst>
                            <a:ext uri="{28A0092B-C50C-407E-A947-70E740481C1C}">
                              <a14:useLocalDpi xmlns:a14="http://schemas.microsoft.com/office/drawing/2010/main" val="0"/>
                            </a:ext>
                          </a:extLst>
                        </a:blip>
                        <a:srcRect/>
                        <a:stretch/>
                      </pic:blipFill>
                      <pic:spPr bwMode="auto">
                        <a:xfrm>
                          <a:off x="-2489" y="-2600421"/>
                          <a:ext cx="7559391" cy="10684800"/>
                        </a:xfrm>
                        <a:prstGeom prst="rect">
                          <a:avLst/>
                        </a:prstGeom>
                        <a:noFill/>
                        <a:ln>
                          <a:noFill/>
                        </a:ln>
                      </pic:spPr>
                    </pic:pic>
                    <wps:wsp>
                      <wps:cNvPr id="10" name="Freeform 4"/>
                      <wps:cNvSpPr>
                        <a:spLocks/>
                      </wps:cNvSpPr>
                      <wps:spPr bwMode="auto">
                        <a:xfrm>
                          <a:off x="-2087" y="6529723"/>
                          <a:ext cx="7560310" cy="1548130"/>
                        </a:xfrm>
                        <a:custGeom>
                          <a:avLst/>
                          <a:gdLst>
                            <a:gd name="T0" fmla="*/ 0 w 11906"/>
                            <a:gd name="T1" fmla="+- 0 14401 14401"/>
                            <a:gd name="T2" fmla="*/ 14401 h 2438"/>
                            <a:gd name="T3" fmla="*/ 0 w 11906"/>
                            <a:gd name="T4" fmla="+- 0 16838 14401"/>
                            <a:gd name="T5" fmla="*/ 16838 h 2438"/>
                            <a:gd name="T6" fmla="*/ 11906 w 11906"/>
                            <a:gd name="T7" fmla="+- 0 16838 14401"/>
                            <a:gd name="T8" fmla="*/ 16838 h 2438"/>
                            <a:gd name="T9" fmla="*/ 11906 w 11906"/>
                            <a:gd name="T10" fmla="+- 0 15233 14401"/>
                            <a:gd name="T11" fmla="*/ 15233 h 2438"/>
                            <a:gd name="T12" fmla="*/ 0 w 11906"/>
                            <a:gd name="T13" fmla="+- 0 14401 14401"/>
                            <a:gd name="T14" fmla="*/ 14401 h 2438"/>
                          </a:gdLst>
                          <a:ahLst/>
                          <a:cxnLst>
                            <a:cxn ang="0">
                              <a:pos x="T0" y="T2"/>
                            </a:cxn>
                            <a:cxn ang="0">
                              <a:pos x="T3" y="T5"/>
                            </a:cxn>
                            <a:cxn ang="0">
                              <a:pos x="T6" y="T8"/>
                            </a:cxn>
                            <a:cxn ang="0">
                              <a:pos x="T9" y="T11"/>
                            </a:cxn>
                            <a:cxn ang="0">
                              <a:pos x="T12" y="T14"/>
                            </a:cxn>
                          </a:cxnLst>
                          <a:rect l="0" t="0" r="r" b="b"/>
                          <a:pathLst>
                            <a:path w="11906" h="2438">
                              <a:moveTo>
                                <a:pt x="0" y="0"/>
                              </a:moveTo>
                              <a:lnTo>
                                <a:pt x="0" y="2437"/>
                              </a:lnTo>
                              <a:lnTo>
                                <a:pt x="11906" y="2437"/>
                              </a:lnTo>
                              <a:lnTo>
                                <a:pt x="11906" y="832"/>
                              </a:lnTo>
                              <a:lnTo>
                                <a:pt x="0" y="0"/>
                              </a:lnTo>
                              <a:close/>
                            </a:path>
                          </a:pathLst>
                        </a:custGeom>
                        <a:solidFill>
                          <a:srgbClr val="FFFFF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F07410" id="Group 3" o:spid="_x0000_s1026" style="position:absolute;margin-left:-70.9pt;margin-top:.65pt;width:595.3pt;height:841.3pt;z-index:251658244;mso-position-vertical-relative:page;mso-width-relative:margin;mso-height-relative:margin" coordorigin="-24,-26004" coordsize="75607,106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4;top:-26004;width:75593;height:10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">
                <v:imagedata r:id="rId2" o:title=""/>
              </v:shape>
              <v:shape id="Freeform 4" o:spid="_x0000_s1028" style="position:absolute;left:-20;top:65297;width:75602;height:15481;visibility:visible;mso-wrap-style:square;v-text-anchor:top" coordsize="11906,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" path="m,l,2437r11906,l11906,832,,xe" stroked="f">
                <v:fill opacity="32896f"/>
                <v:path arrowok="t" o:connecttype="custom" o:connectlocs="0,9144635;0,10692130;7560310,10692130;7560310,9672955;0,9144635" o:connectangles="0,0,0,0,0"/>
              </v:shape>
              <w10:wrap anchory="page"/>
            </v:group>
          </w:pict>
        </mc:Fallback>
      </mc:AlternateContent>
    </w:r>
    <w:r w:rsidRPr="005927BC">
      <w:t xml:space="preserve">Til </w:t>
    </w:r>
    <w:r w:rsidRPr="005927BC">
      <w:br/>
    </w:r>
    <w:r w:rsidRPr="005927BC">
      <w:rPr>
        <w:b/>
        <w:bCs/>
      </w:rPr>
      <w:t>U</w:t>
    </w:r>
    <w:r>
      <w:rPr>
        <w:b/>
        <w:bCs/>
      </w:rPr>
      <w:t>ddannelses- og Forskningsstyrelsen</w:t>
    </w:r>
  </w:p>
  <w:p w14:paraId="6C89EBB2" w14:textId="18D2C6DE" w:rsidR="00D53820" w:rsidRPr="006636B3" w:rsidRDefault="00D53820" w:rsidP="00D5528D">
    <w:pPr>
      <w:pStyle w:val="Sidefodtekst"/>
    </w:pPr>
    <w:r w:rsidRPr="006636B3">
      <w:t xml:space="preserve">Dokumenttype </w:t>
    </w:r>
    <w:r w:rsidRPr="006636B3">
      <w:br/>
    </w:r>
    <w:r>
      <w:rPr>
        <w:b/>
        <w:bCs/>
      </w:rPr>
      <w:t>Aktivitetsbeskrivelse</w:t>
    </w:r>
  </w:p>
  <w:p w14:paraId="75A9429F" w14:textId="045F3F74" w:rsidR="00D53820" w:rsidRPr="006636B3" w:rsidRDefault="00D53820" w:rsidP="00D5528D">
    <w:pPr>
      <w:pStyle w:val="Sidefodtekst"/>
    </w:pPr>
    <w:r w:rsidRPr="006636B3">
      <w:t>Dato</w:t>
    </w:r>
    <w:r w:rsidRPr="006636B3">
      <w:br/>
    </w:r>
    <w:r>
      <w:rPr>
        <w:noProof/>
        <w:lang w:eastAsia="zh-CN"/>
      </w:rPr>
      <w:drawing>
        <wp:anchor distT="0" distB="0" distL="114300" distR="114300" simplePos="0" relativeHeight="251658240" behindDoc="0" locked="0" layoutInCell="1" allowOverlap="1" wp14:anchorId="042FBF06" wp14:editId="0E17FC54">
          <wp:simplePos x="0" y="0"/>
          <wp:positionH relativeFrom="margin">
            <wp:posOffset>4849445</wp:posOffset>
          </wp:positionH>
          <wp:positionV relativeFrom="page">
            <wp:posOffset>408458</wp:posOffset>
          </wp:positionV>
          <wp:extent cx="1281652" cy="49530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ce tv 4-farver.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1652" cy="495300"/>
                  </a:xfrm>
                  <a:prstGeom prst="rect">
                    <a:avLst/>
                  </a:prstGeom>
                </pic:spPr>
              </pic:pic>
            </a:graphicData>
          </a:graphic>
          <wp14:sizeRelH relativeFrom="margin">
            <wp14:pctWidth>0</wp14:pctWidth>
          </wp14:sizeRelH>
          <wp14:sizeRelV relativeFrom="margin">
            <wp14:pctHeight>0</wp14:pctHeight>
          </wp14:sizeRelV>
        </wp:anchor>
      </w:drawing>
    </w:r>
    <w:r>
      <w:rPr>
        <w:b/>
      </w:rPr>
      <w:t>27. november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B6F12C"/>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CB2CFCD0"/>
    <w:lvl w:ilvl="0" w:tplc="BE0A1F76">
      <w:start w:val="1"/>
      <w:numFmt w:val="decimal"/>
      <w:lvlText w:val="%1."/>
      <w:lvlJc w:val="left"/>
      <w:pPr>
        <w:tabs>
          <w:tab w:val="num" w:pos="1209"/>
        </w:tabs>
        <w:ind w:left="1209" w:hanging="360"/>
      </w:pPr>
    </w:lvl>
    <w:lvl w:ilvl="1" w:tplc="3D540CCC">
      <w:numFmt w:val="decimal"/>
      <w:lvlText w:val=""/>
      <w:lvlJc w:val="left"/>
    </w:lvl>
    <w:lvl w:ilvl="2" w:tplc="3EB07B18">
      <w:numFmt w:val="decimal"/>
      <w:lvlText w:val=""/>
      <w:lvlJc w:val="left"/>
    </w:lvl>
    <w:lvl w:ilvl="3" w:tplc="C6CE3F3C">
      <w:numFmt w:val="decimal"/>
      <w:lvlText w:val=""/>
      <w:lvlJc w:val="left"/>
    </w:lvl>
    <w:lvl w:ilvl="4" w:tplc="47784C5A">
      <w:numFmt w:val="decimal"/>
      <w:lvlText w:val=""/>
      <w:lvlJc w:val="left"/>
    </w:lvl>
    <w:lvl w:ilvl="5" w:tplc="83327FE0">
      <w:numFmt w:val="decimal"/>
      <w:lvlText w:val=""/>
      <w:lvlJc w:val="left"/>
    </w:lvl>
    <w:lvl w:ilvl="6" w:tplc="4E7EA836">
      <w:numFmt w:val="decimal"/>
      <w:lvlText w:val=""/>
      <w:lvlJc w:val="left"/>
    </w:lvl>
    <w:lvl w:ilvl="7" w:tplc="A12A4410">
      <w:numFmt w:val="decimal"/>
      <w:lvlText w:val=""/>
      <w:lvlJc w:val="left"/>
    </w:lvl>
    <w:lvl w:ilvl="8" w:tplc="88268ACA">
      <w:numFmt w:val="decimal"/>
      <w:lvlText w:val=""/>
      <w:lvlJc w:val="left"/>
    </w:lvl>
  </w:abstractNum>
  <w:abstractNum w:abstractNumId="2" w15:restartNumberingAfterBreak="0">
    <w:nsid w:val="FFFFFF7E"/>
    <w:multiLevelType w:val="hybridMultilevel"/>
    <w:tmpl w:val="A3A2238A"/>
    <w:lvl w:ilvl="0" w:tplc="BD46CF84">
      <w:start w:val="1"/>
      <w:numFmt w:val="decimal"/>
      <w:lvlText w:val="%1."/>
      <w:lvlJc w:val="left"/>
      <w:pPr>
        <w:tabs>
          <w:tab w:val="num" w:pos="926"/>
        </w:tabs>
        <w:ind w:left="926" w:hanging="360"/>
      </w:pPr>
    </w:lvl>
    <w:lvl w:ilvl="1" w:tplc="A7FE638A">
      <w:numFmt w:val="decimal"/>
      <w:lvlText w:val=""/>
      <w:lvlJc w:val="left"/>
    </w:lvl>
    <w:lvl w:ilvl="2" w:tplc="1DBE69C4">
      <w:numFmt w:val="decimal"/>
      <w:lvlText w:val=""/>
      <w:lvlJc w:val="left"/>
    </w:lvl>
    <w:lvl w:ilvl="3" w:tplc="1820F568">
      <w:numFmt w:val="decimal"/>
      <w:lvlText w:val=""/>
      <w:lvlJc w:val="left"/>
    </w:lvl>
    <w:lvl w:ilvl="4" w:tplc="4CCEF2AC">
      <w:numFmt w:val="decimal"/>
      <w:lvlText w:val=""/>
      <w:lvlJc w:val="left"/>
    </w:lvl>
    <w:lvl w:ilvl="5" w:tplc="4B44BE9C">
      <w:numFmt w:val="decimal"/>
      <w:lvlText w:val=""/>
      <w:lvlJc w:val="left"/>
    </w:lvl>
    <w:lvl w:ilvl="6" w:tplc="FEDE29EE">
      <w:numFmt w:val="decimal"/>
      <w:lvlText w:val=""/>
      <w:lvlJc w:val="left"/>
    </w:lvl>
    <w:lvl w:ilvl="7" w:tplc="DA9EA0B2">
      <w:numFmt w:val="decimal"/>
      <w:lvlText w:val=""/>
      <w:lvlJc w:val="left"/>
    </w:lvl>
    <w:lvl w:ilvl="8" w:tplc="5CD81F7C">
      <w:numFmt w:val="decimal"/>
      <w:lvlText w:val=""/>
      <w:lvlJc w:val="left"/>
    </w:lvl>
  </w:abstractNum>
  <w:abstractNum w:abstractNumId="3" w15:restartNumberingAfterBreak="0">
    <w:nsid w:val="FFFFFF7F"/>
    <w:multiLevelType w:val="hybridMultilevel"/>
    <w:tmpl w:val="6E5299A4"/>
    <w:lvl w:ilvl="0" w:tplc="FA94C9E2">
      <w:start w:val="1"/>
      <w:numFmt w:val="decimal"/>
      <w:lvlText w:val="%1."/>
      <w:lvlJc w:val="left"/>
      <w:pPr>
        <w:tabs>
          <w:tab w:val="num" w:pos="643"/>
        </w:tabs>
        <w:ind w:left="643" w:hanging="360"/>
      </w:pPr>
    </w:lvl>
    <w:lvl w:ilvl="1" w:tplc="6AE8BB20">
      <w:numFmt w:val="decimal"/>
      <w:lvlText w:val=""/>
      <w:lvlJc w:val="left"/>
    </w:lvl>
    <w:lvl w:ilvl="2" w:tplc="3CDC1190">
      <w:numFmt w:val="decimal"/>
      <w:lvlText w:val=""/>
      <w:lvlJc w:val="left"/>
    </w:lvl>
    <w:lvl w:ilvl="3" w:tplc="0B481B6A">
      <w:numFmt w:val="decimal"/>
      <w:lvlText w:val=""/>
      <w:lvlJc w:val="left"/>
    </w:lvl>
    <w:lvl w:ilvl="4" w:tplc="0FC2E96A">
      <w:numFmt w:val="decimal"/>
      <w:lvlText w:val=""/>
      <w:lvlJc w:val="left"/>
    </w:lvl>
    <w:lvl w:ilvl="5" w:tplc="190ADF2E">
      <w:numFmt w:val="decimal"/>
      <w:lvlText w:val=""/>
      <w:lvlJc w:val="left"/>
    </w:lvl>
    <w:lvl w:ilvl="6" w:tplc="70AA8B88">
      <w:numFmt w:val="decimal"/>
      <w:lvlText w:val=""/>
      <w:lvlJc w:val="left"/>
    </w:lvl>
    <w:lvl w:ilvl="7" w:tplc="55CE12B8">
      <w:numFmt w:val="decimal"/>
      <w:lvlText w:val=""/>
      <w:lvlJc w:val="left"/>
    </w:lvl>
    <w:lvl w:ilvl="8" w:tplc="58CC198A">
      <w:numFmt w:val="decimal"/>
      <w:lvlText w:val=""/>
      <w:lvlJc w:val="left"/>
    </w:lvl>
  </w:abstractNum>
  <w:abstractNum w:abstractNumId="4" w15:restartNumberingAfterBreak="0">
    <w:nsid w:val="FFFFFF80"/>
    <w:multiLevelType w:val="hybridMultilevel"/>
    <w:tmpl w:val="C1569466"/>
    <w:lvl w:ilvl="0" w:tplc="1CD67EE2">
      <w:start w:val="1"/>
      <w:numFmt w:val="bullet"/>
      <w:lvlText w:val=""/>
      <w:lvlJc w:val="left"/>
      <w:pPr>
        <w:tabs>
          <w:tab w:val="num" w:pos="1492"/>
        </w:tabs>
        <w:ind w:left="1492" w:hanging="360"/>
      </w:pPr>
      <w:rPr>
        <w:rFonts w:ascii="Symbol" w:hAnsi="Symbol" w:hint="default"/>
      </w:rPr>
    </w:lvl>
    <w:lvl w:ilvl="1" w:tplc="3994666C">
      <w:numFmt w:val="decimal"/>
      <w:lvlText w:val=""/>
      <w:lvlJc w:val="left"/>
    </w:lvl>
    <w:lvl w:ilvl="2" w:tplc="935A6B46">
      <w:numFmt w:val="decimal"/>
      <w:lvlText w:val=""/>
      <w:lvlJc w:val="left"/>
    </w:lvl>
    <w:lvl w:ilvl="3" w:tplc="D7A8F352">
      <w:numFmt w:val="decimal"/>
      <w:lvlText w:val=""/>
      <w:lvlJc w:val="left"/>
    </w:lvl>
    <w:lvl w:ilvl="4" w:tplc="2FFEA1D2">
      <w:numFmt w:val="decimal"/>
      <w:lvlText w:val=""/>
      <w:lvlJc w:val="left"/>
    </w:lvl>
    <w:lvl w:ilvl="5" w:tplc="5EAA39F6">
      <w:numFmt w:val="decimal"/>
      <w:lvlText w:val=""/>
      <w:lvlJc w:val="left"/>
    </w:lvl>
    <w:lvl w:ilvl="6" w:tplc="DDD8604A">
      <w:numFmt w:val="decimal"/>
      <w:lvlText w:val=""/>
      <w:lvlJc w:val="left"/>
    </w:lvl>
    <w:lvl w:ilvl="7" w:tplc="648812A0">
      <w:numFmt w:val="decimal"/>
      <w:lvlText w:val=""/>
      <w:lvlJc w:val="left"/>
    </w:lvl>
    <w:lvl w:ilvl="8" w:tplc="FFBC8156">
      <w:numFmt w:val="decimal"/>
      <w:lvlText w:val=""/>
      <w:lvlJc w:val="left"/>
    </w:lvl>
  </w:abstractNum>
  <w:abstractNum w:abstractNumId="5" w15:restartNumberingAfterBreak="0">
    <w:nsid w:val="FFFFFF81"/>
    <w:multiLevelType w:val="hybridMultilevel"/>
    <w:tmpl w:val="ADBC9616"/>
    <w:lvl w:ilvl="0" w:tplc="6152DAEE">
      <w:start w:val="1"/>
      <w:numFmt w:val="bullet"/>
      <w:lvlText w:val=""/>
      <w:lvlJc w:val="left"/>
      <w:pPr>
        <w:tabs>
          <w:tab w:val="num" w:pos="1209"/>
        </w:tabs>
        <w:ind w:left="1209" w:hanging="360"/>
      </w:pPr>
      <w:rPr>
        <w:rFonts w:ascii="Symbol" w:hAnsi="Symbol" w:hint="default"/>
      </w:rPr>
    </w:lvl>
    <w:lvl w:ilvl="1" w:tplc="7CAC4D8A">
      <w:numFmt w:val="decimal"/>
      <w:lvlText w:val=""/>
      <w:lvlJc w:val="left"/>
    </w:lvl>
    <w:lvl w:ilvl="2" w:tplc="1DF464A0">
      <w:numFmt w:val="decimal"/>
      <w:lvlText w:val=""/>
      <w:lvlJc w:val="left"/>
    </w:lvl>
    <w:lvl w:ilvl="3" w:tplc="ED8A5616">
      <w:numFmt w:val="decimal"/>
      <w:lvlText w:val=""/>
      <w:lvlJc w:val="left"/>
    </w:lvl>
    <w:lvl w:ilvl="4" w:tplc="2586FBF6">
      <w:numFmt w:val="decimal"/>
      <w:lvlText w:val=""/>
      <w:lvlJc w:val="left"/>
    </w:lvl>
    <w:lvl w:ilvl="5" w:tplc="A7DEA4BA">
      <w:numFmt w:val="decimal"/>
      <w:lvlText w:val=""/>
      <w:lvlJc w:val="left"/>
    </w:lvl>
    <w:lvl w:ilvl="6" w:tplc="219EF87C">
      <w:numFmt w:val="decimal"/>
      <w:lvlText w:val=""/>
      <w:lvlJc w:val="left"/>
    </w:lvl>
    <w:lvl w:ilvl="7" w:tplc="559E0FD8">
      <w:numFmt w:val="decimal"/>
      <w:lvlText w:val=""/>
      <w:lvlJc w:val="left"/>
    </w:lvl>
    <w:lvl w:ilvl="8" w:tplc="5504F36E">
      <w:numFmt w:val="decimal"/>
      <w:lvlText w:val=""/>
      <w:lvlJc w:val="left"/>
    </w:lvl>
  </w:abstractNum>
  <w:abstractNum w:abstractNumId="6" w15:restartNumberingAfterBreak="0">
    <w:nsid w:val="FFFFFF82"/>
    <w:multiLevelType w:val="hybridMultilevel"/>
    <w:tmpl w:val="85F2168E"/>
    <w:lvl w:ilvl="0" w:tplc="CEA87C18">
      <w:start w:val="1"/>
      <w:numFmt w:val="bullet"/>
      <w:lvlText w:val=""/>
      <w:lvlJc w:val="left"/>
      <w:pPr>
        <w:tabs>
          <w:tab w:val="num" w:pos="926"/>
        </w:tabs>
        <w:ind w:left="926" w:hanging="360"/>
      </w:pPr>
      <w:rPr>
        <w:rFonts w:ascii="Symbol" w:hAnsi="Symbol" w:hint="default"/>
      </w:rPr>
    </w:lvl>
    <w:lvl w:ilvl="1" w:tplc="3EF47B1C">
      <w:numFmt w:val="decimal"/>
      <w:lvlText w:val=""/>
      <w:lvlJc w:val="left"/>
    </w:lvl>
    <w:lvl w:ilvl="2" w:tplc="59767A8A">
      <w:numFmt w:val="decimal"/>
      <w:lvlText w:val=""/>
      <w:lvlJc w:val="left"/>
    </w:lvl>
    <w:lvl w:ilvl="3" w:tplc="6852B220">
      <w:numFmt w:val="decimal"/>
      <w:lvlText w:val=""/>
      <w:lvlJc w:val="left"/>
    </w:lvl>
    <w:lvl w:ilvl="4" w:tplc="E4A64A26">
      <w:numFmt w:val="decimal"/>
      <w:lvlText w:val=""/>
      <w:lvlJc w:val="left"/>
    </w:lvl>
    <w:lvl w:ilvl="5" w:tplc="EEE446D2">
      <w:numFmt w:val="decimal"/>
      <w:lvlText w:val=""/>
      <w:lvlJc w:val="left"/>
    </w:lvl>
    <w:lvl w:ilvl="6" w:tplc="4184E3C2">
      <w:numFmt w:val="decimal"/>
      <w:lvlText w:val=""/>
      <w:lvlJc w:val="left"/>
    </w:lvl>
    <w:lvl w:ilvl="7" w:tplc="0FF20560">
      <w:numFmt w:val="decimal"/>
      <w:lvlText w:val=""/>
      <w:lvlJc w:val="left"/>
    </w:lvl>
    <w:lvl w:ilvl="8" w:tplc="906E6932">
      <w:numFmt w:val="decimal"/>
      <w:lvlText w:val=""/>
      <w:lvlJc w:val="left"/>
    </w:lvl>
  </w:abstractNum>
  <w:abstractNum w:abstractNumId="7" w15:restartNumberingAfterBreak="0">
    <w:nsid w:val="FFFFFF83"/>
    <w:multiLevelType w:val="hybridMultilevel"/>
    <w:tmpl w:val="3518565A"/>
    <w:lvl w:ilvl="0" w:tplc="3D3EEAD6">
      <w:start w:val="1"/>
      <w:numFmt w:val="bullet"/>
      <w:lvlText w:val=""/>
      <w:lvlJc w:val="left"/>
      <w:pPr>
        <w:tabs>
          <w:tab w:val="num" w:pos="643"/>
        </w:tabs>
        <w:ind w:left="643" w:hanging="360"/>
      </w:pPr>
      <w:rPr>
        <w:rFonts w:ascii="Symbol" w:hAnsi="Symbol" w:hint="default"/>
      </w:rPr>
    </w:lvl>
    <w:lvl w:ilvl="1" w:tplc="C152E340">
      <w:numFmt w:val="decimal"/>
      <w:lvlText w:val=""/>
      <w:lvlJc w:val="left"/>
    </w:lvl>
    <w:lvl w:ilvl="2" w:tplc="AE84A048">
      <w:numFmt w:val="decimal"/>
      <w:lvlText w:val=""/>
      <w:lvlJc w:val="left"/>
    </w:lvl>
    <w:lvl w:ilvl="3" w:tplc="5A0E558A">
      <w:numFmt w:val="decimal"/>
      <w:lvlText w:val=""/>
      <w:lvlJc w:val="left"/>
    </w:lvl>
    <w:lvl w:ilvl="4" w:tplc="E5FC7B8E">
      <w:numFmt w:val="decimal"/>
      <w:lvlText w:val=""/>
      <w:lvlJc w:val="left"/>
    </w:lvl>
    <w:lvl w:ilvl="5" w:tplc="69B4BAC0">
      <w:numFmt w:val="decimal"/>
      <w:lvlText w:val=""/>
      <w:lvlJc w:val="left"/>
    </w:lvl>
    <w:lvl w:ilvl="6" w:tplc="F0BC0274">
      <w:numFmt w:val="decimal"/>
      <w:lvlText w:val=""/>
      <w:lvlJc w:val="left"/>
    </w:lvl>
    <w:lvl w:ilvl="7" w:tplc="98C43C94">
      <w:numFmt w:val="decimal"/>
      <w:lvlText w:val=""/>
      <w:lvlJc w:val="left"/>
    </w:lvl>
    <w:lvl w:ilvl="8" w:tplc="806AC81E">
      <w:numFmt w:val="decimal"/>
      <w:lvlText w:val=""/>
      <w:lvlJc w:val="left"/>
    </w:lvl>
  </w:abstractNum>
  <w:abstractNum w:abstractNumId="8" w15:restartNumberingAfterBreak="0">
    <w:nsid w:val="FFFFFF88"/>
    <w:multiLevelType w:val="hybridMultilevel"/>
    <w:tmpl w:val="EF8206F6"/>
    <w:lvl w:ilvl="0" w:tplc="2986607C">
      <w:start w:val="1"/>
      <w:numFmt w:val="decimal"/>
      <w:lvlText w:val="%1."/>
      <w:lvlJc w:val="left"/>
      <w:pPr>
        <w:tabs>
          <w:tab w:val="num" w:pos="360"/>
        </w:tabs>
        <w:ind w:left="360" w:hanging="360"/>
      </w:pPr>
    </w:lvl>
    <w:lvl w:ilvl="1" w:tplc="F06CE7C6">
      <w:numFmt w:val="decimal"/>
      <w:lvlText w:val=""/>
      <w:lvlJc w:val="left"/>
    </w:lvl>
    <w:lvl w:ilvl="2" w:tplc="353250C2">
      <w:numFmt w:val="decimal"/>
      <w:lvlText w:val=""/>
      <w:lvlJc w:val="left"/>
    </w:lvl>
    <w:lvl w:ilvl="3" w:tplc="74264DFE">
      <w:numFmt w:val="decimal"/>
      <w:lvlText w:val=""/>
      <w:lvlJc w:val="left"/>
    </w:lvl>
    <w:lvl w:ilvl="4" w:tplc="76202798">
      <w:numFmt w:val="decimal"/>
      <w:lvlText w:val=""/>
      <w:lvlJc w:val="left"/>
    </w:lvl>
    <w:lvl w:ilvl="5" w:tplc="560A25DC">
      <w:numFmt w:val="decimal"/>
      <w:lvlText w:val=""/>
      <w:lvlJc w:val="left"/>
    </w:lvl>
    <w:lvl w:ilvl="6" w:tplc="F24E1D6A">
      <w:numFmt w:val="decimal"/>
      <w:lvlText w:val=""/>
      <w:lvlJc w:val="left"/>
    </w:lvl>
    <w:lvl w:ilvl="7" w:tplc="D32CD63A">
      <w:numFmt w:val="decimal"/>
      <w:lvlText w:val=""/>
      <w:lvlJc w:val="left"/>
    </w:lvl>
    <w:lvl w:ilvl="8" w:tplc="0240B6C6">
      <w:numFmt w:val="decimal"/>
      <w:lvlText w:val=""/>
      <w:lvlJc w:val="left"/>
    </w:lvl>
  </w:abstractNum>
  <w:abstractNum w:abstractNumId="9" w15:restartNumberingAfterBreak="0">
    <w:nsid w:val="FFFFFF89"/>
    <w:multiLevelType w:val="hybridMultilevel"/>
    <w:tmpl w:val="AA2CD21C"/>
    <w:lvl w:ilvl="0" w:tplc="25E2D4E8">
      <w:start w:val="1"/>
      <w:numFmt w:val="bullet"/>
      <w:lvlText w:val=""/>
      <w:lvlJc w:val="left"/>
      <w:pPr>
        <w:tabs>
          <w:tab w:val="num" w:pos="360"/>
        </w:tabs>
        <w:ind w:left="360" w:hanging="360"/>
      </w:pPr>
      <w:rPr>
        <w:rFonts w:ascii="Symbol" w:hAnsi="Symbol" w:hint="default"/>
      </w:rPr>
    </w:lvl>
    <w:lvl w:ilvl="1" w:tplc="5AACF61E">
      <w:numFmt w:val="decimal"/>
      <w:lvlText w:val=""/>
      <w:lvlJc w:val="left"/>
    </w:lvl>
    <w:lvl w:ilvl="2" w:tplc="81EEEFC0">
      <w:numFmt w:val="decimal"/>
      <w:lvlText w:val=""/>
      <w:lvlJc w:val="left"/>
    </w:lvl>
    <w:lvl w:ilvl="3" w:tplc="3E302C04">
      <w:numFmt w:val="decimal"/>
      <w:lvlText w:val=""/>
      <w:lvlJc w:val="left"/>
    </w:lvl>
    <w:lvl w:ilvl="4" w:tplc="D8E0B4BE">
      <w:numFmt w:val="decimal"/>
      <w:lvlText w:val=""/>
      <w:lvlJc w:val="left"/>
    </w:lvl>
    <w:lvl w:ilvl="5" w:tplc="4ECC5DF6">
      <w:numFmt w:val="decimal"/>
      <w:lvlText w:val=""/>
      <w:lvlJc w:val="left"/>
    </w:lvl>
    <w:lvl w:ilvl="6" w:tplc="3E6411AA">
      <w:numFmt w:val="decimal"/>
      <w:lvlText w:val=""/>
      <w:lvlJc w:val="left"/>
    </w:lvl>
    <w:lvl w:ilvl="7" w:tplc="280EE8A8">
      <w:numFmt w:val="decimal"/>
      <w:lvlText w:val=""/>
      <w:lvlJc w:val="left"/>
    </w:lvl>
    <w:lvl w:ilvl="8" w:tplc="0C2C4EDC">
      <w:numFmt w:val="decimal"/>
      <w:lvlText w:val=""/>
      <w:lvlJc w:val="left"/>
    </w:lvl>
  </w:abstractNum>
  <w:abstractNum w:abstractNumId="10" w15:restartNumberingAfterBreak="0">
    <w:nsid w:val="058F6841"/>
    <w:multiLevelType w:val="multilevel"/>
    <w:tmpl w:val="A1106F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AF918CC"/>
    <w:multiLevelType w:val="hybridMultilevel"/>
    <w:tmpl w:val="C77EC0EE"/>
    <w:lvl w:ilvl="0" w:tplc="0406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75028C"/>
    <w:multiLevelType w:val="hybridMultilevel"/>
    <w:tmpl w:val="009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231FB"/>
    <w:multiLevelType w:val="hybridMultilevel"/>
    <w:tmpl w:val="41E6649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183F69A4"/>
    <w:multiLevelType w:val="hybridMultilevel"/>
    <w:tmpl w:val="F5AC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964B44"/>
    <w:multiLevelType w:val="hybridMultilevel"/>
    <w:tmpl w:val="FFFFFFFF"/>
    <w:lvl w:ilvl="0" w:tplc="62A820C6">
      <w:start w:val="1"/>
      <w:numFmt w:val="bullet"/>
      <w:lvlText w:val=""/>
      <w:lvlJc w:val="left"/>
      <w:pPr>
        <w:ind w:left="720" w:hanging="360"/>
      </w:pPr>
      <w:rPr>
        <w:rFonts w:ascii="Symbol" w:hAnsi="Symbol" w:hint="default"/>
      </w:rPr>
    </w:lvl>
    <w:lvl w:ilvl="1" w:tplc="A708509A">
      <w:start w:val="1"/>
      <w:numFmt w:val="bullet"/>
      <w:lvlText w:val="o"/>
      <w:lvlJc w:val="left"/>
      <w:pPr>
        <w:ind w:left="1440" w:hanging="360"/>
      </w:pPr>
      <w:rPr>
        <w:rFonts w:ascii="Courier New" w:hAnsi="Courier New" w:hint="default"/>
      </w:rPr>
    </w:lvl>
    <w:lvl w:ilvl="2" w:tplc="8514B27C">
      <w:start w:val="1"/>
      <w:numFmt w:val="bullet"/>
      <w:lvlText w:val=""/>
      <w:lvlJc w:val="left"/>
      <w:pPr>
        <w:ind w:left="2160" w:hanging="360"/>
      </w:pPr>
      <w:rPr>
        <w:rFonts w:ascii="Wingdings" w:hAnsi="Wingdings" w:hint="default"/>
      </w:rPr>
    </w:lvl>
    <w:lvl w:ilvl="3" w:tplc="D236FD44">
      <w:start w:val="1"/>
      <w:numFmt w:val="bullet"/>
      <w:lvlText w:val=""/>
      <w:lvlJc w:val="left"/>
      <w:pPr>
        <w:ind w:left="2880" w:hanging="360"/>
      </w:pPr>
      <w:rPr>
        <w:rFonts w:ascii="Symbol" w:hAnsi="Symbol" w:hint="default"/>
      </w:rPr>
    </w:lvl>
    <w:lvl w:ilvl="4" w:tplc="BAFE225E">
      <w:start w:val="1"/>
      <w:numFmt w:val="bullet"/>
      <w:lvlText w:val="o"/>
      <w:lvlJc w:val="left"/>
      <w:pPr>
        <w:ind w:left="3600" w:hanging="360"/>
      </w:pPr>
      <w:rPr>
        <w:rFonts w:ascii="Courier New" w:hAnsi="Courier New" w:hint="default"/>
      </w:rPr>
    </w:lvl>
    <w:lvl w:ilvl="5" w:tplc="B31A8FA2">
      <w:start w:val="1"/>
      <w:numFmt w:val="bullet"/>
      <w:lvlText w:val=""/>
      <w:lvlJc w:val="left"/>
      <w:pPr>
        <w:ind w:left="4320" w:hanging="360"/>
      </w:pPr>
      <w:rPr>
        <w:rFonts w:ascii="Wingdings" w:hAnsi="Wingdings" w:hint="default"/>
      </w:rPr>
    </w:lvl>
    <w:lvl w:ilvl="6" w:tplc="E4AC5048">
      <w:start w:val="1"/>
      <w:numFmt w:val="bullet"/>
      <w:lvlText w:val=""/>
      <w:lvlJc w:val="left"/>
      <w:pPr>
        <w:ind w:left="5040" w:hanging="360"/>
      </w:pPr>
      <w:rPr>
        <w:rFonts w:ascii="Symbol" w:hAnsi="Symbol" w:hint="default"/>
      </w:rPr>
    </w:lvl>
    <w:lvl w:ilvl="7" w:tplc="496E5852">
      <w:start w:val="1"/>
      <w:numFmt w:val="bullet"/>
      <w:lvlText w:val="o"/>
      <w:lvlJc w:val="left"/>
      <w:pPr>
        <w:ind w:left="5760" w:hanging="360"/>
      </w:pPr>
      <w:rPr>
        <w:rFonts w:ascii="Courier New" w:hAnsi="Courier New" w:hint="default"/>
      </w:rPr>
    </w:lvl>
    <w:lvl w:ilvl="8" w:tplc="C6FADFB4">
      <w:start w:val="1"/>
      <w:numFmt w:val="bullet"/>
      <w:lvlText w:val=""/>
      <w:lvlJc w:val="left"/>
      <w:pPr>
        <w:ind w:left="6480" w:hanging="360"/>
      </w:pPr>
      <w:rPr>
        <w:rFonts w:ascii="Wingdings" w:hAnsi="Wingdings" w:hint="default"/>
      </w:rPr>
    </w:lvl>
  </w:abstractNum>
  <w:abstractNum w:abstractNumId="16" w15:restartNumberingAfterBreak="0">
    <w:nsid w:val="1FE973CD"/>
    <w:multiLevelType w:val="hybridMultilevel"/>
    <w:tmpl w:val="8396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FC21BD"/>
    <w:multiLevelType w:val="hybridMultilevel"/>
    <w:tmpl w:val="FFFFFFFF"/>
    <w:lvl w:ilvl="0" w:tplc="275C6B04">
      <w:start w:val="1"/>
      <w:numFmt w:val="bullet"/>
      <w:lvlText w:val=""/>
      <w:lvlJc w:val="left"/>
      <w:pPr>
        <w:ind w:left="720" w:hanging="360"/>
      </w:pPr>
      <w:rPr>
        <w:rFonts w:ascii="Symbol" w:hAnsi="Symbol" w:hint="default"/>
      </w:rPr>
    </w:lvl>
    <w:lvl w:ilvl="1" w:tplc="088E8236">
      <w:start w:val="1"/>
      <w:numFmt w:val="bullet"/>
      <w:lvlText w:val="o"/>
      <w:lvlJc w:val="left"/>
      <w:pPr>
        <w:ind w:left="1440" w:hanging="360"/>
      </w:pPr>
      <w:rPr>
        <w:rFonts w:ascii="Courier New" w:hAnsi="Courier New" w:hint="default"/>
      </w:rPr>
    </w:lvl>
    <w:lvl w:ilvl="2" w:tplc="FB2E98F2">
      <w:start w:val="1"/>
      <w:numFmt w:val="bullet"/>
      <w:lvlText w:val=""/>
      <w:lvlJc w:val="left"/>
      <w:pPr>
        <w:ind w:left="2160" w:hanging="360"/>
      </w:pPr>
      <w:rPr>
        <w:rFonts w:ascii="Wingdings" w:hAnsi="Wingdings" w:hint="default"/>
      </w:rPr>
    </w:lvl>
    <w:lvl w:ilvl="3" w:tplc="063ED3F2">
      <w:start w:val="1"/>
      <w:numFmt w:val="bullet"/>
      <w:lvlText w:val=""/>
      <w:lvlJc w:val="left"/>
      <w:pPr>
        <w:ind w:left="2880" w:hanging="360"/>
      </w:pPr>
      <w:rPr>
        <w:rFonts w:ascii="Symbol" w:hAnsi="Symbol" w:hint="default"/>
      </w:rPr>
    </w:lvl>
    <w:lvl w:ilvl="4" w:tplc="861A33BC">
      <w:start w:val="1"/>
      <w:numFmt w:val="bullet"/>
      <w:lvlText w:val="o"/>
      <w:lvlJc w:val="left"/>
      <w:pPr>
        <w:ind w:left="3600" w:hanging="360"/>
      </w:pPr>
      <w:rPr>
        <w:rFonts w:ascii="Courier New" w:hAnsi="Courier New" w:hint="default"/>
      </w:rPr>
    </w:lvl>
    <w:lvl w:ilvl="5" w:tplc="2F401EBC">
      <w:start w:val="1"/>
      <w:numFmt w:val="bullet"/>
      <w:lvlText w:val=""/>
      <w:lvlJc w:val="left"/>
      <w:pPr>
        <w:ind w:left="4320" w:hanging="360"/>
      </w:pPr>
      <w:rPr>
        <w:rFonts w:ascii="Wingdings" w:hAnsi="Wingdings" w:hint="default"/>
      </w:rPr>
    </w:lvl>
    <w:lvl w:ilvl="6" w:tplc="588AFCFE">
      <w:start w:val="1"/>
      <w:numFmt w:val="bullet"/>
      <w:lvlText w:val=""/>
      <w:lvlJc w:val="left"/>
      <w:pPr>
        <w:ind w:left="5040" w:hanging="360"/>
      </w:pPr>
      <w:rPr>
        <w:rFonts w:ascii="Symbol" w:hAnsi="Symbol" w:hint="default"/>
      </w:rPr>
    </w:lvl>
    <w:lvl w:ilvl="7" w:tplc="5FE0B09C">
      <w:start w:val="1"/>
      <w:numFmt w:val="bullet"/>
      <w:lvlText w:val="o"/>
      <w:lvlJc w:val="left"/>
      <w:pPr>
        <w:ind w:left="5760" w:hanging="360"/>
      </w:pPr>
      <w:rPr>
        <w:rFonts w:ascii="Courier New" w:hAnsi="Courier New" w:hint="default"/>
      </w:rPr>
    </w:lvl>
    <w:lvl w:ilvl="8" w:tplc="BD863C3C">
      <w:start w:val="1"/>
      <w:numFmt w:val="bullet"/>
      <w:lvlText w:val=""/>
      <w:lvlJc w:val="left"/>
      <w:pPr>
        <w:ind w:left="6480" w:hanging="360"/>
      </w:pPr>
      <w:rPr>
        <w:rFonts w:ascii="Wingdings" w:hAnsi="Wingdings" w:hint="default"/>
      </w:rPr>
    </w:lvl>
  </w:abstractNum>
  <w:abstractNum w:abstractNumId="18" w15:restartNumberingAfterBreak="0">
    <w:nsid w:val="21BA02A3"/>
    <w:multiLevelType w:val="hybridMultilevel"/>
    <w:tmpl w:val="A696319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9" w15:restartNumberingAfterBreak="0">
    <w:nsid w:val="299455B0"/>
    <w:multiLevelType w:val="multilevel"/>
    <w:tmpl w:val="B008A08C"/>
    <w:lvl w:ilvl="0">
      <w:start w:val="1"/>
      <w:numFmt w:val="decimal"/>
      <w:pStyle w:val="ListNumber"/>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88" w:hanging="1588"/>
      </w:pPr>
      <w:rPr>
        <w:rFonts w:hint="default"/>
      </w:rPr>
    </w:lvl>
  </w:abstractNum>
  <w:abstractNum w:abstractNumId="20" w15:restartNumberingAfterBreak="0">
    <w:nsid w:val="2CE4546D"/>
    <w:multiLevelType w:val="hybridMultilevel"/>
    <w:tmpl w:val="27CC0A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E8B4BF2"/>
    <w:multiLevelType w:val="hybridMultilevel"/>
    <w:tmpl w:val="A7A2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E5DEB"/>
    <w:multiLevelType w:val="hybridMultilevel"/>
    <w:tmpl w:val="B5983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530A8A"/>
    <w:multiLevelType w:val="hybridMultilevel"/>
    <w:tmpl w:val="F8DC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7461D9"/>
    <w:multiLevelType w:val="multilevel"/>
    <w:tmpl w:val="EF623554"/>
    <w:lvl w:ilvl="0">
      <w:start w:val="1"/>
      <w:numFmt w:val="decimal"/>
      <w:lvlText w:val="%1"/>
      <w:lvlJc w:val="left"/>
      <w:pPr>
        <w:ind w:left="794" w:hanging="79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59E386D"/>
    <w:multiLevelType w:val="hybridMultilevel"/>
    <w:tmpl w:val="FFFFFFFF"/>
    <w:lvl w:ilvl="0" w:tplc="BB240EA8">
      <w:start w:val="1"/>
      <w:numFmt w:val="bullet"/>
      <w:lvlText w:val=""/>
      <w:lvlJc w:val="left"/>
      <w:pPr>
        <w:ind w:left="720" w:hanging="360"/>
      </w:pPr>
      <w:rPr>
        <w:rFonts w:ascii="Symbol" w:hAnsi="Symbol" w:hint="default"/>
      </w:rPr>
    </w:lvl>
    <w:lvl w:ilvl="1" w:tplc="889C59D6">
      <w:start w:val="1"/>
      <w:numFmt w:val="bullet"/>
      <w:lvlText w:val="o"/>
      <w:lvlJc w:val="left"/>
      <w:pPr>
        <w:ind w:left="1440" w:hanging="360"/>
      </w:pPr>
      <w:rPr>
        <w:rFonts w:ascii="Courier New" w:hAnsi="Courier New" w:hint="default"/>
      </w:rPr>
    </w:lvl>
    <w:lvl w:ilvl="2" w:tplc="F2928FAA">
      <w:start w:val="1"/>
      <w:numFmt w:val="bullet"/>
      <w:lvlText w:val=""/>
      <w:lvlJc w:val="left"/>
      <w:pPr>
        <w:ind w:left="2160" w:hanging="360"/>
      </w:pPr>
      <w:rPr>
        <w:rFonts w:ascii="Wingdings" w:hAnsi="Wingdings" w:hint="default"/>
      </w:rPr>
    </w:lvl>
    <w:lvl w:ilvl="3" w:tplc="1A8A8CFA">
      <w:start w:val="1"/>
      <w:numFmt w:val="bullet"/>
      <w:lvlText w:val=""/>
      <w:lvlJc w:val="left"/>
      <w:pPr>
        <w:ind w:left="2880" w:hanging="360"/>
      </w:pPr>
      <w:rPr>
        <w:rFonts w:ascii="Symbol" w:hAnsi="Symbol" w:hint="default"/>
      </w:rPr>
    </w:lvl>
    <w:lvl w:ilvl="4" w:tplc="CAD29348">
      <w:start w:val="1"/>
      <w:numFmt w:val="bullet"/>
      <w:lvlText w:val="o"/>
      <w:lvlJc w:val="left"/>
      <w:pPr>
        <w:ind w:left="3600" w:hanging="360"/>
      </w:pPr>
      <w:rPr>
        <w:rFonts w:ascii="Courier New" w:hAnsi="Courier New" w:hint="default"/>
      </w:rPr>
    </w:lvl>
    <w:lvl w:ilvl="5" w:tplc="98F47536">
      <w:start w:val="1"/>
      <w:numFmt w:val="bullet"/>
      <w:lvlText w:val=""/>
      <w:lvlJc w:val="left"/>
      <w:pPr>
        <w:ind w:left="4320" w:hanging="360"/>
      </w:pPr>
      <w:rPr>
        <w:rFonts w:ascii="Wingdings" w:hAnsi="Wingdings" w:hint="default"/>
      </w:rPr>
    </w:lvl>
    <w:lvl w:ilvl="6" w:tplc="397A4DC2">
      <w:start w:val="1"/>
      <w:numFmt w:val="bullet"/>
      <w:lvlText w:val=""/>
      <w:lvlJc w:val="left"/>
      <w:pPr>
        <w:ind w:left="5040" w:hanging="360"/>
      </w:pPr>
      <w:rPr>
        <w:rFonts w:ascii="Symbol" w:hAnsi="Symbol" w:hint="default"/>
      </w:rPr>
    </w:lvl>
    <w:lvl w:ilvl="7" w:tplc="6B5655CC">
      <w:start w:val="1"/>
      <w:numFmt w:val="bullet"/>
      <w:lvlText w:val="o"/>
      <w:lvlJc w:val="left"/>
      <w:pPr>
        <w:ind w:left="5760" w:hanging="360"/>
      </w:pPr>
      <w:rPr>
        <w:rFonts w:ascii="Courier New" w:hAnsi="Courier New" w:hint="default"/>
      </w:rPr>
    </w:lvl>
    <w:lvl w:ilvl="8" w:tplc="FAF4E8C0">
      <w:start w:val="1"/>
      <w:numFmt w:val="bullet"/>
      <w:lvlText w:val=""/>
      <w:lvlJc w:val="left"/>
      <w:pPr>
        <w:ind w:left="6480" w:hanging="360"/>
      </w:pPr>
      <w:rPr>
        <w:rFonts w:ascii="Wingdings" w:hAnsi="Wingdings" w:hint="default"/>
      </w:rPr>
    </w:lvl>
  </w:abstractNum>
  <w:abstractNum w:abstractNumId="26" w15:restartNumberingAfterBreak="0">
    <w:nsid w:val="364C5280"/>
    <w:multiLevelType w:val="hybridMultilevel"/>
    <w:tmpl w:val="73B2F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B2648E"/>
    <w:multiLevelType w:val="hybridMultilevel"/>
    <w:tmpl w:val="F5707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8A3457"/>
    <w:multiLevelType w:val="hybridMultilevel"/>
    <w:tmpl w:val="E8E071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29" w15:restartNumberingAfterBreak="0">
    <w:nsid w:val="39D279AD"/>
    <w:multiLevelType w:val="hybridMultilevel"/>
    <w:tmpl w:val="6B064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B461C4D"/>
    <w:multiLevelType w:val="hybridMultilevel"/>
    <w:tmpl w:val="9260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5E11A9"/>
    <w:multiLevelType w:val="hybridMultilevel"/>
    <w:tmpl w:val="8BCC7280"/>
    <w:lvl w:ilvl="0" w:tplc="317E3992">
      <w:start w:val="1"/>
      <w:numFmt w:val="decimal"/>
      <w:lvlText w:val="%1."/>
      <w:lvlJc w:val="left"/>
      <w:pPr>
        <w:tabs>
          <w:tab w:val="num" w:pos="720"/>
        </w:tabs>
        <w:ind w:left="720" w:hanging="720"/>
      </w:pPr>
    </w:lvl>
    <w:lvl w:ilvl="1" w:tplc="F5E86766">
      <w:start w:val="1"/>
      <w:numFmt w:val="decimal"/>
      <w:lvlText w:val="%2."/>
      <w:lvlJc w:val="left"/>
      <w:pPr>
        <w:tabs>
          <w:tab w:val="num" w:pos="1440"/>
        </w:tabs>
        <w:ind w:left="1440" w:hanging="720"/>
      </w:pPr>
    </w:lvl>
    <w:lvl w:ilvl="2" w:tplc="2E34DB22">
      <w:start w:val="1"/>
      <w:numFmt w:val="decimal"/>
      <w:lvlText w:val="%3."/>
      <w:lvlJc w:val="left"/>
      <w:pPr>
        <w:tabs>
          <w:tab w:val="num" w:pos="2160"/>
        </w:tabs>
        <w:ind w:left="2160" w:hanging="720"/>
      </w:pPr>
    </w:lvl>
    <w:lvl w:ilvl="3" w:tplc="2102BA6C">
      <w:start w:val="1"/>
      <w:numFmt w:val="decimal"/>
      <w:lvlText w:val="%4."/>
      <w:lvlJc w:val="left"/>
      <w:pPr>
        <w:tabs>
          <w:tab w:val="num" w:pos="2880"/>
        </w:tabs>
        <w:ind w:left="2880" w:hanging="720"/>
      </w:pPr>
    </w:lvl>
    <w:lvl w:ilvl="4" w:tplc="39945E82">
      <w:start w:val="1"/>
      <w:numFmt w:val="decimal"/>
      <w:lvlText w:val="%5."/>
      <w:lvlJc w:val="left"/>
      <w:pPr>
        <w:tabs>
          <w:tab w:val="num" w:pos="3600"/>
        </w:tabs>
        <w:ind w:left="3600" w:hanging="720"/>
      </w:pPr>
    </w:lvl>
    <w:lvl w:ilvl="5" w:tplc="0D909FD6">
      <w:start w:val="1"/>
      <w:numFmt w:val="decimal"/>
      <w:lvlText w:val="%6."/>
      <w:lvlJc w:val="left"/>
      <w:pPr>
        <w:tabs>
          <w:tab w:val="num" w:pos="4320"/>
        </w:tabs>
        <w:ind w:left="4320" w:hanging="720"/>
      </w:pPr>
    </w:lvl>
    <w:lvl w:ilvl="6" w:tplc="69E4B068">
      <w:start w:val="1"/>
      <w:numFmt w:val="decimal"/>
      <w:lvlText w:val="%7."/>
      <w:lvlJc w:val="left"/>
      <w:pPr>
        <w:tabs>
          <w:tab w:val="num" w:pos="5040"/>
        </w:tabs>
        <w:ind w:left="5040" w:hanging="720"/>
      </w:pPr>
    </w:lvl>
    <w:lvl w:ilvl="7" w:tplc="0E38D8A6">
      <w:start w:val="1"/>
      <w:numFmt w:val="decimal"/>
      <w:lvlText w:val="%8."/>
      <w:lvlJc w:val="left"/>
      <w:pPr>
        <w:tabs>
          <w:tab w:val="num" w:pos="5760"/>
        </w:tabs>
        <w:ind w:left="5760" w:hanging="720"/>
      </w:pPr>
    </w:lvl>
    <w:lvl w:ilvl="8" w:tplc="E0640914">
      <w:start w:val="1"/>
      <w:numFmt w:val="decimal"/>
      <w:lvlText w:val="%9."/>
      <w:lvlJc w:val="left"/>
      <w:pPr>
        <w:tabs>
          <w:tab w:val="num" w:pos="6480"/>
        </w:tabs>
        <w:ind w:left="6480" w:hanging="720"/>
      </w:pPr>
    </w:lvl>
  </w:abstractNum>
  <w:abstractNum w:abstractNumId="32" w15:restartNumberingAfterBreak="0">
    <w:nsid w:val="3CC76D1A"/>
    <w:multiLevelType w:val="hybridMultilevel"/>
    <w:tmpl w:val="74D47AB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3" w15:restartNumberingAfterBreak="0">
    <w:nsid w:val="3D157F02"/>
    <w:multiLevelType w:val="hybridMultilevel"/>
    <w:tmpl w:val="8DA45738"/>
    <w:lvl w:ilvl="0" w:tplc="6A2CAAB6">
      <w:start w:val="1"/>
      <w:numFmt w:val="bullet"/>
      <w:lvlText w:val=""/>
      <w:lvlJc w:val="left"/>
      <w:pPr>
        <w:ind w:left="720" w:hanging="360"/>
      </w:pPr>
      <w:rPr>
        <w:rFonts w:ascii="Symbol" w:hAnsi="Symbol" w:hint="default"/>
      </w:rPr>
    </w:lvl>
    <w:lvl w:ilvl="1" w:tplc="9ACADF60">
      <w:start w:val="1"/>
      <w:numFmt w:val="bullet"/>
      <w:lvlText w:val="o"/>
      <w:lvlJc w:val="left"/>
      <w:pPr>
        <w:ind w:left="1440" w:hanging="360"/>
      </w:pPr>
      <w:rPr>
        <w:rFonts w:ascii="Courier New" w:hAnsi="Courier New" w:hint="default"/>
      </w:rPr>
    </w:lvl>
    <w:lvl w:ilvl="2" w:tplc="2A742E7A">
      <w:start w:val="1"/>
      <w:numFmt w:val="bullet"/>
      <w:lvlText w:val=""/>
      <w:lvlJc w:val="left"/>
      <w:pPr>
        <w:ind w:left="2160" w:hanging="360"/>
      </w:pPr>
      <w:rPr>
        <w:rFonts w:ascii="Wingdings" w:hAnsi="Wingdings" w:hint="default"/>
      </w:rPr>
    </w:lvl>
    <w:lvl w:ilvl="3" w:tplc="63B4690E">
      <w:start w:val="1"/>
      <w:numFmt w:val="bullet"/>
      <w:lvlText w:val=""/>
      <w:lvlJc w:val="left"/>
      <w:pPr>
        <w:ind w:left="2880" w:hanging="360"/>
      </w:pPr>
      <w:rPr>
        <w:rFonts w:ascii="Symbol" w:hAnsi="Symbol" w:hint="default"/>
      </w:rPr>
    </w:lvl>
    <w:lvl w:ilvl="4" w:tplc="C2303814">
      <w:start w:val="1"/>
      <w:numFmt w:val="bullet"/>
      <w:lvlText w:val="o"/>
      <w:lvlJc w:val="left"/>
      <w:pPr>
        <w:ind w:left="3600" w:hanging="360"/>
      </w:pPr>
      <w:rPr>
        <w:rFonts w:ascii="Courier New" w:hAnsi="Courier New" w:hint="default"/>
      </w:rPr>
    </w:lvl>
    <w:lvl w:ilvl="5" w:tplc="C35C26EE">
      <w:start w:val="1"/>
      <w:numFmt w:val="bullet"/>
      <w:lvlText w:val=""/>
      <w:lvlJc w:val="left"/>
      <w:pPr>
        <w:ind w:left="4320" w:hanging="360"/>
      </w:pPr>
      <w:rPr>
        <w:rFonts w:ascii="Wingdings" w:hAnsi="Wingdings" w:hint="default"/>
      </w:rPr>
    </w:lvl>
    <w:lvl w:ilvl="6" w:tplc="DAB4A888">
      <w:start w:val="1"/>
      <w:numFmt w:val="bullet"/>
      <w:lvlText w:val=""/>
      <w:lvlJc w:val="left"/>
      <w:pPr>
        <w:ind w:left="5040" w:hanging="360"/>
      </w:pPr>
      <w:rPr>
        <w:rFonts w:ascii="Symbol" w:hAnsi="Symbol" w:hint="default"/>
      </w:rPr>
    </w:lvl>
    <w:lvl w:ilvl="7" w:tplc="ED766826">
      <w:start w:val="1"/>
      <w:numFmt w:val="bullet"/>
      <w:lvlText w:val="o"/>
      <w:lvlJc w:val="left"/>
      <w:pPr>
        <w:ind w:left="5760" w:hanging="360"/>
      </w:pPr>
      <w:rPr>
        <w:rFonts w:ascii="Courier New" w:hAnsi="Courier New" w:hint="default"/>
      </w:rPr>
    </w:lvl>
    <w:lvl w:ilvl="8" w:tplc="E8E66532">
      <w:start w:val="1"/>
      <w:numFmt w:val="bullet"/>
      <w:lvlText w:val=""/>
      <w:lvlJc w:val="left"/>
      <w:pPr>
        <w:ind w:left="6480" w:hanging="360"/>
      </w:pPr>
      <w:rPr>
        <w:rFonts w:ascii="Wingdings" w:hAnsi="Wingdings" w:hint="default"/>
      </w:rPr>
    </w:lvl>
  </w:abstractNum>
  <w:abstractNum w:abstractNumId="34" w15:restartNumberingAfterBreak="0">
    <w:nsid w:val="3D69378B"/>
    <w:multiLevelType w:val="hybridMultilevel"/>
    <w:tmpl w:val="19AA0CD2"/>
    <w:lvl w:ilvl="0" w:tplc="0406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90503F"/>
    <w:multiLevelType w:val="hybridMultilevel"/>
    <w:tmpl w:val="6B6C6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DF6FF9"/>
    <w:multiLevelType w:val="hybridMultilevel"/>
    <w:tmpl w:val="F75408EA"/>
    <w:lvl w:ilvl="0" w:tplc="E2440252">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05690B"/>
    <w:multiLevelType w:val="hybridMultilevel"/>
    <w:tmpl w:val="9260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7523E6"/>
    <w:multiLevelType w:val="hybridMultilevel"/>
    <w:tmpl w:val="C862E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DAC1416"/>
    <w:multiLevelType w:val="multilevel"/>
    <w:tmpl w:val="2D4C28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E443E89"/>
    <w:multiLevelType w:val="multilevel"/>
    <w:tmpl w:val="2D4C28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E5427EB"/>
    <w:multiLevelType w:val="hybridMultilevel"/>
    <w:tmpl w:val="5C964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0CA25FD"/>
    <w:multiLevelType w:val="hybridMultilevel"/>
    <w:tmpl w:val="1514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33E3171"/>
    <w:multiLevelType w:val="hybridMultilevel"/>
    <w:tmpl w:val="CC40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212078"/>
    <w:multiLevelType w:val="hybridMultilevel"/>
    <w:tmpl w:val="0809001D"/>
    <w:lvl w:ilvl="0" w:tplc="91FE3D92">
      <w:start w:val="1"/>
      <w:numFmt w:val="decimal"/>
      <w:lvlText w:val="%1)"/>
      <w:lvlJc w:val="left"/>
      <w:pPr>
        <w:ind w:left="360" w:hanging="360"/>
      </w:pPr>
    </w:lvl>
    <w:lvl w:ilvl="1" w:tplc="9238DD20">
      <w:start w:val="1"/>
      <w:numFmt w:val="lowerLetter"/>
      <w:lvlText w:val="%2)"/>
      <w:lvlJc w:val="left"/>
      <w:pPr>
        <w:ind w:left="720" w:hanging="360"/>
      </w:pPr>
    </w:lvl>
    <w:lvl w:ilvl="2" w:tplc="B694FBE2">
      <w:start w:val="1"/>
      <w:numFmt w:val="lowerRoman"/>
      <w:lvlText w:val="%3)"/>
      <w:lvlJc w:val="left"/>
      <w:pPr>
        <w:ind w:left="1080" w:hanging="360"/>
      </w:pPr>
    </w:lvl>
    <w:lvl w:ilvl="3" w:tplc="C01C84F4">
      <w:start w:val="1"/>
      <w:numFmt w:val="decimal"/>
      <w:lvlText w:val="(%4)"/>
      <w:lvlJc w:val="left"/>
      <w:pPr>
        <w:ind w:left="1440" w:hanging="360"/>
      </w:pPr>
    </w:lvl>
    <w:lvl w:ilvl="4" w:tplc="02E21B80">
      <w:start w:val="1"/>
      <w:numFmt w:val="lowerLetter"/>
      <w:lvlText w:val="(%5)"/>
      <w:lvlJc w:val="left"/>
      <w:pPr>
        <w:ind w:left="1800" w:hanging="360"/>
      </w:pPr>
    </w:lvl>
    <w:lvl w:ilvl="5" w:tplc="3FBEBF8A">
      <w:start w:val="1"/>
      <w:numFmt w:val="lowerRoman"/>
      <w:lvlText w:val="(%6)"/>
      <w:lvlJc w:val="left"/>
      <w:pPr>
        <w:ind w:left="2160" w:hanging="360"/>
      </w:pPr>
    </w:lvl>
    <w:lvl w:ilvl="6" w:tplc="AC1086DE">
      <w:start w:val="1"/>
      <w:numFmt w:val="decimal"/>
      <w:lvlText w:val="%7."/>
      <w:lvlJc w:val="left"/>
      <w:pPr>
        <w:ind w:left="2520" w:hanging="360"/>
      </w:pPr>
    </w:lvl>
    <w:lvl w:ilvl="7" w:tplc="7DCC9044">
      <w:start w:val="1"/>
      <w:numFmt w:val="lowerLetter"/>
      <w:lvlText w:val="%8."/>
      <w:lvlJc w:val="left"/>
      <w:pPr>
        <w:ind w:left="2880" w:hanging="360"/>
      </w:pPr>
    </w:lvl>
    <w:lvl w:ilvl="8" w:tplc="2CE827F2">
      <w:start w:val="1"/>
      <w:numFmt w:val="lowerRoman"/>
      <w:lvlText w:val="%9."/>
      <w:lvlJc w:val="left"/>
      <w:pPr>
        <w:ind w:left="3240" w:hanging="360"/>
      </w:pPr>
    </w:lvl>
  </w:abstractNum>
  <w:abstractNum w:abstractNumId="45" w15:restartNumberingAfterBreak="0">
    <w:nsid w:val="5B0D3A2C"/>
    <w:multiLevelType w:val="hybridMultilevel"/>
    <w:tmpl w:val="E98C536C"/>
    <w:lvl w:ilvl="0" w:tplc="0406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5637D8"/>
    <w:multiLevelType w:val="hybridMultilevel"/>
    <w:tmpl w:val="7026CEBA"/>
    <w:lvl w:ilvl="0" w:tplc="32068730">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F76F1B"/>
    <w:multiLevelType w:val="hybridMultilevel"/>
    <w:tmpl w:val="77FC7CF8"/>
    <w:lvl w:ilvl="0" w:tplc="55949C42">
      <w:start w:val="1"/>
      <w:numFmt w:val="bullet"/>
      <w:lvlText w:val=""/>
      <w:lvlJc w:val="left"/>
      <w:pPr>
        <w:tabs>
          <w:tab w:val="num" w:pos="720"/>
        </w:tabs>
        <w:ind w:left="720" w:hanging="360"/>
      </w:pPr>
      <w:rPr>
        <w:rFonts w:ascii="Symbol" w:hAnsi="Symbol" w:hint="default"/>
        <w:sz w:val="20"/>
      </w:rPr>
    </w:lvl>
    <w:lvl w:ilvl="1" w:tplc="FD901D5C" w:tentative="1">
      <w:start w:val="1"/>
      <w:numFmt w:val="bullet"/>
      <w:lvlText w:val="o"/>
      <w:lvlJc w:val="left"/>
      <w:pPr>
        <w:tabs>
          <w:tab w:val="num" w:pos="1440"/>
        </w:tabs>
        <w:ind w:left="1440" w:hanging="360"/>
      </w:pPr>
      <w:rPr>
        <w:rFonts w:ascii="Courier New" w:hAnsi="Courier New" w:hint="default"/>
        <w:sz w:val="20"/>
      </w:rPr>
    </w:lvl>
    <w:lvl w:ilvl="2" w:tplc="C8A2A73E" w:tentative="1">
      <w:start w:val="1"/>
      <w:numFmt w:val="bullet"/>
      <w:lvlText w:val=""/>
      <w:lvlJc w:val="left"/>
      <w:pPr>
        <w:tabs>
          <w:tab w:val="num" w:pos="2160"/>
        </w:tabs>
        <w:ind w:left="2160" w:hanging="360"/>
      </w:pPr>
      <w:rPr>
        <w:rFonts w:ascii="Wingdings" w:hAnsi="Wingdings" w:hint="default"/>
        <w:sz w:val="20"/>
      </w:rPr>
    </w:lvl>
    <w:lvl w:ilvl="3" w:tplc="98206988" w:tentative="1">
      <w:start w:val="1"/>
      <w:numFmt w:val="bullet"/>
      <w:lvlText w:val=""/>
      <w:lvlJc w:val="left"/>
      <w:pPr>
        <w:tabs>
          <w:tab w:val="num" w:pos="2880"/>
        </w:tabs>
        <w:ind w:left="2880" w:hanging="360"/>
      </w:pPr>
      <w:rPr>
        <w:rFonts w:ascii="Wingdings" w:hAnsi="Wingdings" w:hint="default"/>
        <w:sz w:val="20"/>
      </w:rPr>
    </w:lvl>
    <w:lvl w:ilvl="4" w:tplc="02AA806E" w:tentative="1">
      <w:start w:val="1"/>
      <w:numFmt w:val="bullet"/>
      <w:lvlText w:val=""/>
      <w:lvlJc w:val="left"/>
      <w:pPr>
        <w:tabs>
          <w:tab w:val="num" w:pos="3600"/>
        </w:tabs>
        <w:ind w:left="3600" w:hanging="360"/>
      </w:pPr>
      <w:rPr>
        <w:rFonts w:ascii="Wingdings" w:hAnsi="Wingdings" w:hint="default"/>
        <w:sz w:val="20"/>
      </w:rPr>
    </w:lvl>
    <w:lvl w:ilvl="5" w:tplc="9EC69FA0" w:tentative="1">
      <w:start w:val="1"/>
      <w:numFmt w:val="bullet"/>
      <w:lvlText w:val=""/>
      <w:lvlJc w:val="left"/>
      <w:pPr>
        <w:tabs>
          <w:tab w:val="num" w:pos="4320"/>
        </w:tabs>
        <w:ind w:left="4320" w:hanging="360"/>
      </w:pPr>
      <w:rPr>
        <w:rFonts w:ascii="Wingdings" w:hAnsi="Wingdings" w:hint="default"/>
        <w:sz w:val="20"/>
      </w:rPr>
    </w:lvl>
    <w:lvl w:ilvl="6" w:tplc="3D0C7F48" w:tentative="1">
      <w:start w:val="1"/>
      <w:numFmt w:val="bullet"/>
      <w:lvlText w:val=""/>
      <w:lvlJc w:val="left"/>
      <w:pPr>
        <w:tabs>
          <w:tab w:val="num" w:pos="5040"/>
        </w:tabs>
        <w:ind w:left="5040" w:hanging="360"/>
      </w:pPr>
      <w:rPr>
        <w:rFonts w:ascii="Wingdings" w:hAnsi="Wingdings" w:hint="default"/>
        <w:sz w:val="20"/>
      </w:rPr>
    </w:lvl>
    <w:lvl w:ilvl="7" w:tplc="90626BBA" w:tentative="1">
      <w:start w:val="1"/>
      <w:numFmt w:val="bullet"/>
      <w:lvlText w:val=""/>
      <w:lvlJc w:val="left"/>
      <w:pPr>
        <w:tabs>
          <w:tab w:val="num" w:pos="5760"/>
        </w:tabs>
        <w:ind w:left="5760" w:hanging="360"/>
      </w:pPr>
      <w:rPr>
        <w:rFonts w:ascii="Wingdings" w:hAnsi="Wingdings" w:hint="default"/>
        <w:sz w:val="20"/>
      </w:rPr>
    </w:lvl>
    <w:lvl w:ilvl="8" w:tplc="46C0B73C"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91E45"/>
    <w:multiLevelType w:val="multilevel"/>
    <w:tmpl w:val="7B82B748"/>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37" w:hanging="737"/>
      </w:pPr>
      <w:rPr>
        <w:rFonts w:hint="default"/>
      </w:rPr>
    </w:lvl>
    <w:lvl w:ilvl="2">
      <w:start w:val="1"/>
      <w:numFmt w:val="decimal"/>
      <w:pStyle w:val="Heading3"/>
      <w:lvlText w:val="%1.%2.%3"/>
      <w:lvlJc w:val="left"/>
      <w:pPr>
        <w:ind w:left="737" w:hanging="73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5F2C62AA"/>
    <w:multiLevelType w:val="hybridMultilevel"/>
    <w:tmpl w:val="CC72E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B55CCF"/>
    <w:multiLevelType w:val="hybridMultilevel"/>
    <w:tmpl w:val="709C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E27609"/>
    <w:multiLevelType w:val="hybridMultilevel"/>
    <w:tmpl w:val="FFFFFFFF"/>
    <w:lvl w:ilvl="0" w:tplc="239EED46">
      <w:start w:val="1"/>
      <w:numFmt w:val="bullet"/>
      <w:lvlText w:val=""/>
      <w:lvlJc w:val="left"/>
      <w:pPr>
        <w:ind w:left="720" w:hanging="360"/>
      </w:pPr>
      <w:rPr>
        <w:rFonts w:ascii="Symbol" w:hAnsi="Symbol" w:hint="default"/>
      </w:rPr>
    </w:lvl>
    <w:lvl w:ilvl="1" w:tplc="1B144B5E">
      <w:start w:val="1"/>
      <w:numFmt w:val="bullet"/>
      <w:lvlText w:val="o"/>
      <w:lvlJc w:val="left"/>
      <w:pPr>
        <w:ind w:left="1440" w:hanging="360"/>
      </w:pPr>
      <w:rPr>
        <w:rFonts w:ascii="Courier New" w:hAnsi="Courier New" w:hint="default"/>
      </w:rPr>
    </w:lvl>
    <w:lvl w:ilvl="2" w:tplc="B066DCFC">
      <w:start w:val="1"/>
      <w:numFmt w:val="bullet"/>
      <w:lvlText w:val=""/>
      <w:lvlJc w:val="left"/>
      <w:pPr>
        <w:ind w:left="2160" w:hanging="360"/>
      </w:pPr>
      <w:rPr>
        <w:rFonts w:ascii="Wingdings" w:hAnsi="Wingdings" w:hint="default"/>
      </w:rPr>
    </w:lvl>
    <w:lvl w:ilvl="3" w:tplc="3E98C234">
      <w:start w:val="1"/>
      <w:numFmt w:val="bullet"/>
      <w:lvlText w:val=""/>
      <w:lvlJc w:val="left"/>
      <w:pPr>
        <w:ind w:left="2880" w:hanging="360"/>
      </w:pPr>
      <w:rPr>
        <w:rFonts w:ascii="Symbol" w:hAnsi="Symbol" w:hint="default"/>
      </w:rPr>
    </w:lvl>
    <w:lvl w:ilvl="4" w:tplc="F70053D2">
      <w:start w:val="1"/>
      <w:numFmt w:val="bullet"/>
      <w:lvlText w:val="o"/>
      <w:lvlJc w:val="left"/>
      <w:pPr>
        <w:ind w:left="3600" w:hanging="360"/>
      </w:pPr>
      <w:rPr>
        <w:rFonts w:ascii="Courier New" w:hAnsi="Courier New" w:hint="default"/>
      </w:rPr>
    </w:lvl>
    <w:lvl w:ilvl="5" w:tplc="389E5E56">
      <w:start w:val="1"/>
      <w:numFmt w:val="bullet"/>
      <w:lvlText w:val=""/>
      <w:lvlJc w:val="left"/>
      <w:pPr>
        <w:ind w:left="4320" w:hanging="360"/>
      </w:pPr>
      <w:rPr>
        <w:rFonts w:ascii="Wingdings" w:hAnsi="Wingdings" w:hint="default"/>
      </w:rPr>
    </w:lvl>
    <w:lvl w:ilvl="6" w:tplc="9C5E52EE">
      <w:start w:val="1"/>
      <w:numFmt w:val="bullet"/>
      <w:lvlText w:val=""/>
      <w:lvlJc w:val="left"/>
      <w:pPr>
        <w:ind w:left="5040" w:hanging="360"/>
      </w:pPr>
      <w:rPr>
        <w:rFonts w:ascii="Symbol" w:hAnsi="Symbol" w:hint="default"/>
      </w:rPr>
    </w:lvl>
    <w:lvl w:ilvl="7" w:tplc="028881F0">
      <w:start w:val="1"/>
      <w:numFmt w:val="bullet"/>
      <w:lvlText w:val="o"/>
      <w:lvlJc w:val="left"/>
      <w:pPr>
        <w:ind w:left="5760" w:hanging="360"/>
      </w:pPr>
      <w:rPr>
        <w:rFonts w:ascii="Courier New" w:hAnsi="Courier New" w:hint="default"/>
      </w:rPr>
    </w:lvl>
    <w:lvl w:ilvl="8" w:tplc="35B8355C">
      <w:start w:val="1"/>
      <w:numFmt w:val="bullet"/>
      <w:lvlText w:val=""/>
      <w:lvlJc w:val="left"/>
      <w:pPr>
        <w:ind w:left="6480" w:hanging="360"/>
      </w:pPr>
      <w:rPr>
        <w:rFonts w:ascii="Wingdings" w:hAnsi="Wingdings" w:hint="default"/>
      </w:rPr>
    </w:lvl>
  </w:abstractNum>
  <w:abstractNum w:abstractNumId="52" w15:restartNumberingAfterBreak="0">
    <w:nsid w:val="62CE3A6A"/>
    <w:multiLevelType w:val="hybridMultilevel"/>
    <w:tmpl w:val="779AB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32A1E81"/>
    <w:multiLevelType w:val="hybridMultilevel"/>
    <w:tmpl w:val="E36A1F7E"/>
    <w:lvl w:ilvl="0" w:tplc="FCACF0CC">
      <w:start w:val="1"/>
      <w:numFmt w:val="bullet"/>
      <w:lvlText w:val=""/>
      <w:lvlJc w:val="left"/>
      <w:pPr>
        <w:tabs>
          <w:tab w:val="num" w:pos="720"/>
        </w:tabs>
        <w:ind w:left="720" w:hanging="360"/>
      </w:pPr>
      <w:rPr>
        <w:rFonts w:ascii="Symbol" w:hAnsi="Symbol" w:hint="default"/>
        <w:sz w:val="20"/>
      </w:rPr>
    </w:lvl>
    <w:lvl w:ilvl="1" w:tplc="6636AF1C" w:tentative="1">
      <w:start w:val="1"/>
      <w:numFmt w:val="bullet"/>
      <w:lvlText w:val="o"/>
      <w:lvlJc w:val="left"/>
      <w:pPr>
        <w:tabs>
          <w:tab w:val="num" w:pos="1440"/>
        </w:tabs>
        <w:ind w:left="1440" w:hanging="360"/>
      </w:pPr>
      <w:rPr>
        <w:rFonts w:ascii="Courier New" w:hAnsi="Courier New" w:hint="default"/>
        <w:sz w:val="20"/>
      </w:rPr>
    </w:lvl>
    <w:lvl w:ilvl="2" w:tplc="591ACEC2" w:tentative="1">
      <w:start w:val="1"/>
      <w:numFmt w:val="bullet"/>
      <w:lvlText w:val=""/>
      <w:lvlJc w:val="left"/>
      <w:pPr>
        <w:tabs>
          <w:tab w:val="num" w:pos="2160"/>
        </w:tabs>
        <w:ind w:left="2160" w:hanging="360"/>
      </w:pPr>
      <w:rPr>
        <w:rFonts w:ascii="Wingdings" w:hAnsi="Wingdings" w:hint="default"/>
        <w:sz w:val="20"/>
      </w:rPr>
    </w:lvl>
    <w:lvl w:ilvl="3" w:tplc="64C09D14" w:tentative="1">
      <w:start w:val="1"/>
      <w:numFmt w:val="bullet"/>
      <w:lvlText w:val=""/>
      <w:lvlJc w:val="left"/>
      <w:pPr>
        <w:tabs>
          <w:tab w:val="num" w:pos="2880"/>
        </w:tabs>
        <w:ind w:left="2880" w:hanging="360"/>
      </w:pPr>
      <w:rPr>
        <w:rFonts w:ascii="Wingdings" w:hAnsi="Wingdings" w:hint="default"/>
        <w:sz w:val="20"/>
      </w:rPr>
    </w:lvl>
    <w:lvl w:ilvl="4" w:tplc="A6BE60F0" w:tentative="1">
      <w:start w:val="1"/>
      <w:numFmt w:val="bullet"/>
      <w:lvlText w:val=""/>
      <w:lvlJc w:val="left"/>
      <w:pPr>
        <w:tabs>
          <w:tab w:val="num" w:pos="3600"/>
        </w:tabs>
        <w:ind w:left="3600" w:hanging="360"/>
      </w:pPr>
      <w:rPr>
        <w:rFonts w:ascii="Wingdings" w:hAnsi="Wingdings" w:hint="default"/>
        <w:sz w:val="20"/>
      </w:rPr>
    </w:lvl>
    <w:lvl w:ilvl="5" w:tplc="68F84D58" w:tentative="1">
      <w:start w:val="1"/>
      <w:numFmt w:val="bullet"/>
      <w:lvlText w:val=""/>
      <w:lvlJc w:val="left"/>
      <w:pPr>
        <w:tabs>
          <w:tab w:val="num" w:pos="4320"/>
        </w:tabs>
        <w:ind w:left="4320" w:hanging="360"/>
      </w:pPr>
      <w:rPr>
        <w:rFonts w:ascii="Wingdings" w:hAnsi="Wingdings" w:hint="default"/>
        <w:sz w:val="20"/>
      </w:rPr>
    </w:lvl>
    <w:lvl w:ilvl="6" w:tplc="B33A69D4" w:tentative="1">
      <w:start w:val="1"/>
      <w:numFmt w:val="bullet"/>
      <w:lvlText w:val=""/>
      <w:lvlJc w:val="left"/>
      <w:pPr>
        <w:tabs>
          <w:tab w:val="num" w:pos="5040"/>
        </w:tabs>
        <w:ind w:left="5040" w:hanging="360"/>
      </w:pPr>
      <w:rPr>
        <w:rFonts w:ascii="Wingdings" w:hAnsi="Wingdings" w:hint="default"/>
        <w:sz w:val="20"/>
      </w:rPr>
    </w:lvl>
    <w:lvl w:ilvl="7" w:tplc="6F7C4650" w:tentative="1">
      <w:start w:val="1"/>
      <w:numFmt w:val="bullet"/>
      <w:lvlText w:val=""/>
      <w:lvlJc w:val="left"/>
      <w:pPr>
        <w:tabs>
          <w:tab w:val="num" w:pos="5760"/>
        </w:tabs>
        <w:ind w:left="5760" w:hanging="360"/>
      </w:pPr>
      <w:rPr>
        <w:rFonts w:ascii="Wingdings" w:hAnsi="Wingdings" w:hint="default"/>
        <w:sz w:val="20"/>
      </w:rPr>
    </w:lvl>
    <w:lvl w:ilvl="8" w:tplc="D6B218F4"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8D5184"/>
    <w:multiLevelType w:val="hybridMultilevel"/>
    <w:tmpl w:val="FF9C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4DC14AD"/>
    <w:multiLevelType w:val="hybridMultilevel"/>
    <w:tmpl w:val="BC0C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714F5A"/>
    <w:multiLevelType w:val="multilevel"/>
    <w:tmpl w:val="F97E188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6E0E6308"/>
    <w:multiLevelType w:val="hybridMultilevel"/>
    <w:tmpl w:val="C7221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622D98"/>
    <w:multiLevelType w:val="hybridMultilevel"/>
    <w:tmpl w:val="B09C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325502"/>
    <w:multiLevelType w:val="hybridMultilevel"/>
    <w:tmpl w:val="DC02D6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764A55FA"/>
    <w:multiLevelType w:val="hybridMultilevel"/>
    <w:tmpl w:val="2782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590210"/>
    <w:multiLevelType w:val="hybridMultilevel"/>
    <w:tmpl w:val="FFFFFFFF"/>
    <w:lvl w:ilvl="0" w:tplc="B1C2DDD4">
      <w:start w:val="1"/>
      <w:numFmt w:val="bullet"/>
      <w:lvlText w:val=""/>
      <w:lvlJc w:val="left"/>
      <w:pPr>
        <w:ind w:left="720" w:hanging="360"/>
      </w:pPr>
      <w:rPr>
        <w:rFonts w:ascii="Symbol" w:hAnsi="Symbol" w:hint="default"/>
      </w:rPr>
    </w:lvl>
    <w:lvl w:ilvl="1" w:tplc="8C309FBA">
      <w:start w:val="1"/>
      <w:numFmt w:val="bullet"/>
      <w:lvlText w:val="o"/>
      <w:lvlJc w:val="left"/>
      <w:pPr>
        <w:ind w:left="1440" w:hanging="360"/>
      </w:pPr>
      <w:rPr>
        <w:rFonts w:ascii="Courier New" w:hAnsi="Courier New" w:hint="default"/>
      </w:rPr>
    </w:lvl>
    <w:lvl w:ilvl="2" w:tplc="2D9C3938">
      <w:start w:val="1"/>
      <w:numFmt w:val="bullet"/>
      <w:lvlText w:val=""/>
      <w:lvlJc w:val="left"/>
      <w:pPr>
        <w:ind w:left="2160" w:hanging="360"/>
      </w:pPr>
      <w:rPr>
        <w:rFonts w:ascii="Wingdings" w:hAnsi="Wingdings" w:hint="default"/>
      </w:rPr>
    </w:lvl>
    <w:lvl w:ilvl="3" w:tplc="7AC0B216">
      <w:start w:val="1"/>
      <w:numFmt w:val="bullet"/>
      <w:lvlText w:val=""/>
      <w:lvlJc w:val="left"/>
      <w:pPr>
        <w:ind w:left="2880" w:hanging="360"/>
      </w:pPr>
      <w:rPr>
        <w:rFonts w:ascii="Symbol" w:hAnsi="Symbol" w:hint="default"/>
      </w:rPr>
    </w:lvl>
    <w:lvl w:ilvl="4" w:tplc="A24E0812">
      <w:start w:val="1"/>
      <w:numFmt w:val="bullet"/>
      <w:lvlText w:val="o"/>
      <w:lvlJc w:val="left"/>
      <w:pPr>
        <w:ind w:left="3600" w:hanging="360"/>
      </w:pPr>
      <w:rPr>
        <w:rFonts w:ascii="Courier New" w:hAnsi="Courier New" w:hint="default"/>
      </w:rPr>
    </w:lvl>
    <w:lvl w:ilvl="5" w:tplc="D7A4358E">
      <w:start w:val="1"/>
      <w:numFmt w:val="bullet"/>
      <w:lvlText w:val=""/>
      <w:lvlJc w:val="left"/>
      <w:pPr>
        <w:ind w:left="4320" w:hanging="360"/>
      </w:pPr>
      <w:rPr>
        <w:rFonts w:ascii="Wingdings" w:hAnsi="Wingdings" w:hint="default"/>
      </w:rPr>
    </w:lvl>
    <w:lvl w:ilvl="6" w:tplc="18F4D184">
      <w:start w:val="1"/>
      <w:numFmt w:val="bullet"/>
      <w:lvlText w:val=""/>
      <w:lvlJc w:val="left"/>
      <w:pPr>
        <w:ind w:left="5040" w:hanging="360"/>
      </w:pPr>
      <w:rPr>
        <w:rFonts w:ascii="Symbol" w:hAnsi="Symbol" w:hint="default"/>
      </w:rPr>
    </w:lvl>
    <w:lvl w:ilvl="7" w:tplc="3F82DAB8">
      <w:start w:val="1"/>
      <w:numFmt w:val="bullet"/>
      <w:lvlText w:val="o"/>
      <w:lvlJc w:val="left"/>
      <w:pPr>
        <w:ind w:left="5760" w:hanging="360"/>
      </w:pPr>
      <w:rPr>
        <w:rFonts w:ascii="Courier New" w:hAnsi="Courier New" w:hint="default"/>
      </w:rPr>
    </w:lvl>
    <w:lvl w:ilvl="8" w:tplc="5C5E0AFC">
      <w:start w:val="1"/>
      <w:numFmt w:val="bullet"/>
      <w:lvlText w:val=""/>
      <w:lvlJc w:val="left"/>
      <w:pPr>
        <w:ind w:left="6480" w:hanging="360"/>
      </w:pPr>
      <w:rPr>
        <w:rFonts w:ascii="Wingdings" w:hAnsi="Wingdings" w:hint="default"/>
      </w:rPr>
    </w:lvl>
  </w:abstractNum>
  <w:abstractNum w:abstractNumId="62" w15:restartNumberingAfterBreak="0">
    <w:nsid w:val="7D86534C"/>
    <w:multiLevelType w:val="hybridMultilevel"/>
    <w:tmpl w:val="9508D554"/>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25200787">
    <w:abstractNumId w:val="48"/>
  </w:num>
  <w:num w:numId="2" w16cid:durableId="1432311904">
    <w:abstractNumId w:val="59"/>
  </w:num>
  <w:num w:numId="3" w16cid:durableId="1294368729">
    <w:abstractNumId w:val="48"/>
  </w:num>
  <w:num w:numId="4" w16cid:durableId="1868054962">
    <w:abstractNumId w:val="14"/>
  </w:num>
  <w:num w:numId="5" w16cid:durableId="631328112">
    <w:abstractNumId w:val="38"/>
  </w:num>
  <w:num w:numId="6" w16cid:durableId="346757451">
    <w:abstractNumId w:val="40"/>
  </w:num>
  <w:num w:numId="7" w16cid:durableId="182674255">
    <w:abstractNumId w:val="56"/>
  </w:num>
  <w:num w:numId="8" w16cid:durableId="987978660">
    <w:abstractNumId w:val="10"/>
  </w:num>
  <w:num w:numId="9" w16cid:durableId="1241065169">
    <w:abstractNumId w:val="24"/>
  </w:num>
  <w:num w:numId="10" w16cid:durableId="223152137">
    <w:abstractNumId w:val="44"/>
  </w:num>
  <w:num w:numId="11" w16cid:durableId="1303924314">
    <w:abstractNumId w:val="0"/>
  </w:num>
  <w:num w:numId="12" w16cid:durableId="751850467">
    <w:abstractNumId w:val="1"/>
  </w:num>
  <w:num w:numId="13" w16cid:durableId="1712458670">
    <w:abstractNumId w:val="2"/>
  </w:num>
  <w:num w:numId="14" w16cid:durableId="946161894">
    <w:abstractNumId w:val="3"/>
  </w:num>
  <w:num w:numId="15" w16cid:durableId="1958414801">
    <w:abstractNumId w:val="8"/>
  </w:num>
  <w:num w:numId="16" w16cid:durableId="1725908952">
    <w:abstractNumId w:val="4"/>
  </w:num>
  <w:num w:numId="17" w16cid:durableId="1330671926">
    <w:abstractNumId w:val="5"/>
  </w:num>
  <w:num w:numId="18" w16cid:durableId="255939548">
    <w:abstractNumId w:val="6"/>
  </w:num>
  <w:num w:numId="19" w16cid:durableId="581112055">
    <w:abstractNumId w:val="7"/>
  </w:num>
  <w:num w:numId="20" w16cid:durableId="1072855134">
    <w:abstractNumId w:val="9"/>
  </w:num>
  <w:num w:numId="21" w16cid:durableId="1279990234">
    <w:abstractNumId w:val="23"/>
  </w:num>
  <w:num w:numId="22" w16cid:durableId="1165781525">
    <w:abstractNumId w:val="36"/>
  </w:num>
  <w:num w:numId="23" w16cid:durableId="1968123522">
    <w:abstractNumId w:val="55"/>
  </w:num>
  <w:num w:numId="24" w16cid:durableId="850339137">
    <w:abstractNumId w:val="53"/>
  </w:num>
  <w:num w:numId="25" w16cid:durableId="2032995968">
    <w:abstractNumId w:val="47"/>
  </w:num>
  <w:num w:numId="26" w16cid:durableId="540094920">
    <w:abstractNumId w:val="50"/>
  </w:num>
  <w:num w:numId="27" w16cid:durableId="563561846">
    <w:abstractNumId w:val="60"/>
  </w:num>
  <w:num w:numId="28" w16cid:durableId="953747850">
    <w:abstractNumId w:val="26"/>
  </w:num>
  <w:num w:numId="29" w16cid:durableId="1707749527">
    <w:abstractNumId w:val="45"/>
  </w:num>
  <w:num w:numId="30" w16cid:durableId="827329475">
    <w:abstractNumId w:val="13"/>
  </w:num>
  <w:num w:numId="31" w16cid:durableId="1572614393">
    <w:abstractNumId w:val="33"/>
  </w:num>
  <w:num w:numId="32" w16cid:durableId="2032224454">
    <w:abstractNumId w:val="25"/>
  </w:num>
  <w:num w:numId="33" w16cid:durableId="1164784151">
    <w:abstractNumId w:val="61"/>
  </w:num>
  <w:num w:numId="34" w16cid:durableId="1084718944">
    <w:abstractNumId w:val="51"/>
  </w:num>
  <w:num w:numId="35" w16cid:durableId="1227183297">
    <w:abstractNumId w:val="15"/>
  </w:num>
  <w:num w:numId="36" w16cid:durableId="979572158">
    <w:abstractNumId w:val="17"/>
  </w:num>
  <w:num w:numId="37" w16cid:durableId="860119689">
    <w:abstractNumId w:val="43"/>
  </w:num>
  <w:num w:numId="38" w16cid:durableId="1482766829">
    <w:abstractNumId w:val="58"/>
  </w:num>
  <w:num w:numId="39" w16cid:durableId="300620018">
    <w:abstractNumId w:val="52"/>
  </w:num>
  <w:num w:numId="40" w16cid:durableId="1789545258">
    <w:abstractNumId w:val="54"/>
  </w:num>
  <w:num w:numId="41" w16cid:durableId="1944335574">
    <w:abstractNumId w:val="29"/>
  </w:num>
  <w:num w:numId="42" w16cid:durableId="1251819591">
    <w:abstractNumId w:val="30"/>
  </w:num>
  <w:num w:numId="43" w16cid:durableId="1948930519">
    <w:abstractNumId w:val="12"/>
  </w:num>
  <w:num w:numId="44" w16cid:durableId="795484661">
    <w:abstractNumId w:val="18"/>
  </w:num>
  <w:num w:numId="45" w16cid:durableId="427777600">
    <w:abstractNumId w:val="46"/>
  </w:num>
  <w:num w:numId="46" w16cid:durableId="1261648031">
    <w:abstractNumId w:val="34"/>
  </w:num>
  <w:num w:numId="47" w16cid:durableId="1888486003">
    <w:abstractNumId w:val="11"/>
  </w:num>
  <w:num w:numId="48" w16cid:durableId="1767724509">
    <w:abstractNumId w:val="37"/>
  </w:num>
  <w:num w:numId="49" w16cid:durableId="1643459845">
    <w:abstractNumId w:val="27"/>
  </w:num>
  <w:num w:numId="50" w16cid:durableId="137303420">
    <w:abstractNumId w:val="49"/>
  </w:num>
  <w:num w:numId="51" w16cid:durableId="1048920871">
    <w:abstractNumId w:val="57"/>
  </w:num>
  <w:num w:numId="52" w16cid:durableId="472060082">
    <w:abstractNumId w:val="16"/>
  </w:num>
  <w:num w:numId="53" w16cid:durableId="234319457">
    <w:abstractNumId w:val="21"/>
  </w:num>
  <w:num w:numId="54" w16cid:durableId="1054738511">
    <w:abstractNumId w:val="31"/>
  </w:num>
  <w:num w:numId="55" w16cid:durableId="2066877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879203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6608871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9857528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505040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788767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272991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29181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842772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933562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1091593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7697404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10012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7245980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1108807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5693148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346465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5907097">
    <w:abstractNumId w:val="32"/>
  </w:num>
  <w:num w:numId="73" w16cid:durableId="747508190">
    <w:abstractNumId w:val="28"/>
  </w:num>
  <w:num w:numId="74" w16cid:durableId="349647676">
    <w:abstractNumId w:val="20"/>
  </w:num>
  <w:num w:numId="75" w16cid:durableId="216596519">
    <w:abstractNumId w:val="19"/>
  </w:num>
  <w:num w:numId="76" w16cid:durableId="1612518166">
    <w:abstractNumId w:val="39"/>
  </w:num>
  <w:num w:numId="77" w16cid:durableId="1142116712">
    <w:abstractNumId w:val="22"/>
  </w:num>
  <w:num w:numId="78" w16cid:durableId="1711954393">
    <w:abstractNumId w:val="35"/>
  </w:num>
  <w:num w:numId="79" w16cid:durableId="1609579521">
    <w:abstractNumId w:val="41"/>
  </w:num>
  <w:num w:numId="80" w16cid:durableId="1538735564">
    <w:abstractNumId w:val="42"/>
  </w:num>
  <w:num w:numId="81" w16cid:durableId="1472599804">
    <w:abstractNumId w:val="6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hideSpellingErrors/>
  <w:hideGrammaticalErrors/>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32"/>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55"/>
    <w:rsid w:val="000001A8"/>
    <w:rsid w:val="000003B9"/>
    <w:rsid w:val="00000E71"/>
    <w:rsid w:val="0000138D"/>
    <w:rsid w:val="00001450"/>
    <w:rsid w:val="000020BD"/>
    <w:rsid w:val="000021F6"/>
    <w:rsid w:val="00002A15"/>
    <w:rsid w:val="00002D84"/>
    <w:rsid w:val="00003639"/>
    <w:rsid w:val="0000442D"/>
    <w:rsid w:val="0000446C"/>
    <w:rsid w:val="0000534E"/>
    <w:rsid w:val="00005519"/>
    <w:rsid w:val="00007135"/>
    <w:rsid w:val="00010955"/>
    <w:rsid w:val="00010FEA"/>
    <w:rsid w:val="00011D19"/>
    <w:rsid w:val="00012072"/>
    <w:rsid w:val="00012A26"/>
    <w:rsid w:val="00013B76"/>
    <w:rsid w:val="000141A0"/>
    <w:rsid w:val="000147F9"/>
    <w:rsid w:val="00014F87"/>
    <w:rsid w:val="00015670"/>
    <w:rsid w:val="00015A87"/>
    <w:rsid w:val="000174DE"/>
    <w:rsid w:val="00017F73"/>
    <w:rsid w:val="00020564"/>
    <w:rsid w:val="00021F81"/>
    <w:rsid w:val="000223BF"/>
    <w:rsid w:val="00022C67"/>
    <w:rsid w:val="0002316F"/>
    <w:rsid w:val="00023420"/>
    <w:rsid w:val="0002387D"/>
    <w:rsid w:val="00023B8D"/>
    <w:rsid w:val="00023C17"/>
    <w:rsid w:val="00023D64"/>
    <w:rsid w:val="00023FAF"/>
    <w:rsid w:val="00024621"/>
    <w:rsid w:val="00024842"/>
    <w:rsid w:val="00025058"/>
    <w:rsid w:val="00025768"/>
    <w:rsid w:val="0002635F"/>
    <w:rsid w:val="00027868"/>
    <w:rsid w:val="000302BF"/>
    <w:rsid w:val="000306AA"/>
    <w:rsid w:val="00030CF8"/>
    <w:rsid w:val="00031235"/>
    <w:rsid w:val="00032012"/>
    <w:rsid w:val="00032245"/>
    <w:rsid w:val="00032622"/>
    <w:rsid w:val="00032885"/>
    <w:rsid w:val="00032B77"/>
    <w:rsid w:val="00033289"/>
    <w:rsid w:val="00033622"/>
    <w:rsid w:val="00033929"/>
    <w:rsid w:val="00034CFE"/>
    <w:rsid w:val="00034D50"/>
    <w:rsid w:val="000355DE"/>
    <w:rsid w:val="00035DC1"/>
    <w:rsid w:val="000364BA"/>
    <w:rsid w:val="00037B88"/>
    <w:rsid w:val="00040360"/>
    <w:rsid w:val="000406B8"/>
    <w:rsid w:val="00042131"/>
    <w:rsid w:val="000423D9"/>
    <w:rsid w:val="00042658"/>
    <w:rsid w:val="00044030"/>
    <w:rsid w:val="00045C53"/>
    <w:rsid w:val="000461AE"/>
    <w:rsid w:val="00046E89"/>
    <w:rsid w:val="0004738B"/>
    <w:rsid w:val="000473B5"/>
    <w:rsid w:val="00047A4A"/>
    <w:rsid w:val="00050A55"/>
    <w:rsid w:val="00051352"/>
    <w:rsid w:val="0005368F"/>
    <w:rsid w:val="00053EA6"/>
    <w:rsid w:val="000540C3"/>
    <w:rsid w:val="00054676"/>
    <w:rsid w:val="00055965"/>
    <w:rsid w:val="00055C7C"/>
    <w:rsid w:val="00055D2A"/>
    <w:rsid w:val="00055D6B"/>
    <w:rsid w:val="00056804"/>
    <w:rsid w:val="00056CEE"/>
    <w:rsid w:val="000579DB"/>
    <w:rsid w:val="0006045A"/>
    <w:rsid w:val="00060826"/>
    <w:rsid w:val="0006098F"/>
    <w:rsid w:val="00061772"/>
    <w:rsid w:val="00061D9C"/>
    <w:rsid w:val="00063516"/>
    <w:rsid w:val="00063FEF"/>
    <w:rsid w:val="000649E3"/>
    <w:rsid w:val="00064E99"/>
    <w:rsid w:val="000673CB"/>
    <w:rsid w:val="00067AFF"/>
    <w:rsid w:val="00067E6B"/>
    <w:rsid w:val="00070074"/>
    <w:rsid w:val="000704DC"/>
    <w:rsid w:val="00072792"/>
    <w:rsid w:val="000733F9"/>
    <w:rsid w:val="00073839"/>
    <w:rsid w:val="00073929"/>
    <w:rsid w:val="00073B5B"/>
    <w:rsid w:val="00075392"/>
    <w:rsid w:val="000756A0"/>
    <w:rsid w:val="00075D33"/>
    <w:rsid w:val="00075E87"/>
    <w:rsid w:val="00076025"/>
    <w:rsid w:val="00077312"/>
    <w:rsid w:val="0008041F"/>
    <w:rsid w:val="000807DE"/>
    <w:rsid w:val="000809D3"/>
    <w:rsid w:val="00080E77"/>
    <w:rsid w:val="00083BB6"/>
    <w:rsid w:val="00083E1B"/>
    <w:rsid w:val="00083F5B"/>
    <w:rsid w:val="000843EB"/>
    <w:rsid w:val="00084862"/>
    <w:rsid w:val="00084AC6"/>
    <w:rsid w:val="00084C86"/>
    <w:rsid w:val="00085991"/>
    <w:rsid w:val="00086355"/>
    <w:rsid w:val="000869EA"/>
    <w:rsid w:val="00086D87"/>
    <w:rsid w:val="00087265"/>
    <w:rsid w:val="0008776C"/>
    <w:rsid w:val="0008779D"/>
    <w:rsid w:val="00087D82"/>
    <w:rsid w:val="00090BA4"/>
    <w:rsid w:val="00091D1F"/>
    <w:rsid w:val="00091FED"/>
    <w:rsid w:val="000928C2"/>
    <w:rsid w:val="00093D20"/>
    <w:rsid w:val="0009420A"/>
    <w:rsid w:val="0009434E"/>
    <w:rsid w:val="0009498D"/>
    <w:rsid w:val="0009515F"/>
    <w:rsid w:val="00095D33"/>
    <w:rsid w:val="0009642B"/>
    <w:rsid w:val="00096608"/>
    <w:rsid w:val="000972BD"/>
    <w:rsid w:val="00097E05"/>
    <w:rsid w:val="000A0AE9"/>
    <w:rsid w:val="000A1950"/>
    <w:rsid w:val="000A21AB"/>
    <w:rsid w:val="000A23CB"/>
    <w:rsid w:val="000A25E2"/>
    <w:rsid w:val="000A46B3"/>
    <w:rsid w:val="000A4FCB"/>
    <w:rsid w:val="000A5C42"/>
    <w:rsid w:val="000A6427"/>
    <w:rsid w:val="000A645D"/>
    <w:rsid w:val="000A68AC"/>
    <w:rsid w:val="000A6EB7"/>
    <w:rsid w:val="000A77AF"/>
    <w:rsid w:val="000A7F2F"/>
    <w:rsid w:val="000B000F"/>
    <w:rsid w:val="000B01D4"/>
    <w:rsid w:val="000B0FC6"/>
    <w:rsid w:val="000B16B4"/>
    <w:rsid w:val="000B21F5"/>
    <w:rsid w:val="000B3245"/>
    <w:rsid w:val="000B3296"/>
    <w:rsid w:val="000B3D0B"/>
    <w:rsid w:val="000B56E6"/>
    <w:rsid w:val="000B5CB0"/>
    <w:rsid w:val="000B61B0"/>
    <w:rsid w:val="000B7E58"/>
    <w:rsid w:val="000C1383"/>
    <w:rsid w:val="000C1D92"/>
    <w:rsid w:val="000C1FE5"/>
    <w:rsid w:val="000C20E7"/>
    <w:rsid w:val="000C261A"/>
    <w:rsid w:val="000C278F"/>
    <w:rsid w:val="000C285E"/>
    <w:rsid w:val="000C2B2B"/>
    <w:rsid w:val="000C39A3"/>
    <w:rsid w:val="000C3CAC"/>
    <w:rsid w:val="000C489B"/>
    <w:rsid w:val="000C48DA"/>
    <w:rsid w:val="000C4BF6"/>
    <w:rsid w:val="000C4C1B"/>
    <w:rsid w:val="000C5748"/>
    <w:rsid w:val="000C666E"/>
    <w:rsid w:val="000C6AA9"/>
    <w:rsid w:val="000C75D3"/>
    <w:rsid w:val="000C7E83"/>
    <w:rsid w:val="000D0208"/>
    <w:rsid w:val="000D0912"/>
    <w:rsid w:val="000D0C90"/>
    <w:rsid w:val="000D1B42"/>
    <w:rsid w:val="000D1B77"/>
    <w:rsid w:val="000D244E"/>
    <w:rsid w:val="000D2607"/>
    <w:rsid w:val="000D2878"/>
    <w:rsid w:val="000D3420"/>
    <w:rsid w:val="000D34C5"/>
    <w:rsid w:val="000D3E19"/>
    <w:rsid w:val="000D46BF"/>
    <w:rsid w:val="000D4F06"/>
    <w:rsid w:val="000D6603"/>
    <w:rsid w:val="000E0128"/>
    <w:rsid w:val="000E04BA"/>
    <w:rsid w:val="000E1900"/>
    <w:rsid w:val="000E3105"/>
    <w:rsid w:val="000E3A3D"/>
    <w:rsid w:val="000E3E20"/>
    <w:rsid w:val="000E4A06"/>
    <w:rsid w:val="000E4D70"/>
    <w:rsid w:val="000E5A11"/>
    <w:rsid w:val="000E7B29"/>
    <w:rsid w:val="000F051F"/>
    <w:rsid w:val="000F089F"/>
    <w:rsid w:val="000F0CA7"/>
    <w:rsid w:val="000F0D51"/>
    <w:rsid w:val="000F1D3D"/>
    <w:rsid w:val="000F26EC"/>
    <w:rsid w:val="000F28B3"/>
    <w:rsid w:val="000F32D6"/>
    <w:rsid w:val="000F5325"/>
    <w:rsid w:val="000F5612"/>
    <w:rsid w:val="000F5A97"/>
    <w:rsid w:val="000F5B99"/>
    <w:rsid w:val="000F68B1"/>
    <w:rsid w:val="000F7151"/>
    <w:rsid w:val="000F7B5C"/>
    <w:rsid w:val="000F7B66"/>
    <w:rsid w:val="000F7DF8"/>
    <w:rsid w:val="00100B9A"/>
    <w:rsid w:val="00102189"/>
    <w:rsid w:val="00102A70"/>
    <w:rsid w:val="001039AF"/>
    <w:rsid w:val="00104F04"/>
    <w:rsid w:val="001051BB"/>
    <w:rsid w:val="0010619A"/>
    <w:rsid w:val="0010732A"/>
    <w:rsid w:val="00110421"/>
    <w:rsid w:val="00110600"/>
    <w:rsid w:val="0011179A"/>
    <w:rsid w:val="0011187C"/>
    <w:rsid w:val="001118A5"/>
    <w:rsid w:val="00111956"/>
    <w:rsid w:val="0011219F"/>
    <w:rsid w:val="00112683"/>
    <w:rsid w:val="00114069"/>
    <w:rsid w:val="00114572"/>
    <w:rsid w:val="00114651"/>
    <w:rsid w:val="00115EB5"/>
    <w:rsid w:val="001171E9"/>
    <w:rsid w:val="00117411"/>
    <w:rsid w:val="00117590"/>
    <w:rsid w:val="00117AD2"/>
    <w:rsid w:val="00121C55"/>
    <w:rsid w:val="00122122"/>
    <w:rsid w:val="00123946"/>
    <w:rsid w:val="001245E3"/>
    <w:rsid w:val="00124648"/>
    <w:rsid w:val="00124778"/>
    <w:rsid w:val="001252EC"/>
    <w:rsid w:val="0012598F"/>
    <w:rsid w:val="00125D05"/>
    <w:rsid w:val="00125E3D"/>
    <w:rsid w:val="0012687E"/>
    <w:rsid w:val="00127D81"/>
    <w:rsid w:val="00130602"/>
    <w:rsid w:val="00130B9B"/>
    <w:rsid w:val="00131BA3"/>
    <w:rsid w:val="001327B7"/>
    <w:rsid w:val="00133897"/>
    <w:rsid w:val="0013433B"/>
    <w:rsid w:val="00135CB1"/>
    <w:rsid w:val="00135CD7"/>
    <w:rsid w:val="00136DD0"/>
    <w:rsid w:val="001406D7"/>
    <w:rsid w:val="00140744"/>
    <w:rsid w:val="00140968"/>
    <w:rsid w:val="001415C4"/>
    <w:rsid w:val="0014235E"/>
    <w:rsid w:val="00142E40"/>
    <w:rsid w:val="00142EDE"/>
    <w:rsid w:val="0014406B"/>
    <w:rsid w:val="001440A8"/>
    <w:rsid w:val="0014538A"/>
    <w:rsid w:val="00146E01"/>
    <w:rsid w:val="00146E0D"/>
    <w:rsid w:val="001508F6"/>
    <w:rsid w:val="00150B79"/>
    <w:rsid w:val="0015462A"/>
    <w:rsid w:val="00154890"/>
    <w:rsid w:val="00154BA1"/>
    <w:rsid w:val="00155B04"/>
    <w:rsid w:val="00155EDC"/>
    <w:rsid w:val="00156063"/>
    <w:rsid w:val="001568F6"/>
    <w:rsid w:val="001574CF"/>
    <w:rsid w:val="00157699"/>
    <w:rsid w:val="0015785C"/>
    <w:rsid w:val="0016011F"/>
    <w:rsid w:val="00160A1F"/>
    <w:rsid w:val="00160EFA"/>
    <w:rsid w:val="0016173E"/>
    <w:rsid w:val="00161BB3"/>
    <w:rsid w:val="0016360D"/>
    <w:rsid w:val="00163680"/>
    <w:rsid w:val="00164238"/>
    <w:rsid w:val="00164B54"/>
    <w:rsid w:val="00164DED"/>
    <w:rsid w:val="00165125"/>
    <w:rsid w:val="001652D5"/>
    <w:rsid w:val="00165C4D"/>
    <w:rsid w:val="00165D10"/>
    <w:rsid w:val="00165FB5"/>
    <w:rsid w:val="00166483"/>
    <w:rsid w:val="0016651B"/>
    <w:rsid w:val="00166713"/>
    <w:rsid w:val="00166E21"/>
    <w:rsid w:val="00167D52"/>
    <w:rsid w:val="00167D82"/>
    <w:rsid w:val="0017190C"/>
    <w:rsid w:val="00171CFD"/>
    <w:rsid w:val="00172581"/>
    <w:rsid w:val="001725D4"/>
    <w:rsid w:val="001731FE"/>
    <w:rsid w:val="001747FE"/>
    <w:rsid w:val="00174EED"/>
    <w:rsid w:val="001750F6"/>
    <w:rsid w:val="0017531A"/>
    <w:rsid w:val="00175AC6"/>
    <w:rsid w:val="00176094"/>
    <w:rsid w:val="001760F4"/>
    <w:rsid w:val="001768A2"/>
    <w:rsid w:val="00176C62"/>
    <w:rsid w:val="00177097"/>
    <w:rsid w:val="001776D7"/>
    <w:rsid w:val="00177E5A"/>
    <w:rsid w:val="00180625"/>
    <w:rsid w:val="00180704"/>
    <w:rsid w:val="00180BD8"/>
    <w:rsid w:val="00180CEF"/>
    <w:rsid w:val="00181EFF"/>
    <w:rsid w:val="001826EF"/>
    <w:rsid w:val="00182969"/>
    <w:rsid w:val="0018343D"/>
    <w:rsid w:val="001855ED"/>
    <w:rsid w:val="00185B9A"/>
    <w:rsid w:val="00185F96"/>
    <w:rsid w:val="001861A2"/>
    <w:rsid w:val="0018693B"/>
    <w:rsid w:val="00186EE9"/>
    <w:rsid w:val="0019039B"/>
    <w:rsid w:val="00190453"/>
    <w:rsid w:val="00190C7D"/>
    <w:rsid w:val="001911FF"/>
    <w:rsid w:val="0019121C"/>
    <w:rsid w:val="001912BC"/>
    <w:rsid w:val="00191D17"/>
    <w:rsid w:val="00191DB3"/>
    <w:rsid w:val="001923D1"/>
    <w:rsid w:val="00193435"/>
    <w:rsid w:val="00193FB3"/>
    <w:rsid w:val="00195BBF"/>
    <w:rsid w:val="0019694C"/>
    <w:rsid w:val="001969E7"/>
    <w:rsid w:val="001A06D6"/>
    <w:rsid w:val="001A0A76"/>
    <w:rsid w:val="001A0D0B"/>
    <w:rsid w:val="001A1644"/>
    <w:rsid w:val="001A1671"/>
    <w:rsid w:val="001A1D26"/>
    <w:rsid w:val="001A1DBF"/>
    <w:rsid w:val="001A1E0B"/>
    <w:rsid w:val="001A2AA1"/>
    <w:rsid w:val="001A316B"/>
    <w:rsid w:val="001A348F"/>
    <w:rsid w:val="001A428A"/>
    <w:rsid w:val="001A431E"/>
    <w:rsid w:val="001A47B6"/>
    <w:rsid w:val="001A4892"/>
    <w:rsid w:val="001A4BD9"/>
    <w:rsid w:val="001A6DE5"/>
    <w:rsid w:val="001A7A97"/>
    <w:rsid w:val="001B0065"/>
    <w:rsid w:val="001B0140"/>
    <w:rsid w:val="001B2508"/>
    <w:rsid w:val="001B27B4"/>
    <w:rsid w:val="001B38EB"/>
    <w:rsid w:val="001B43EA"/>
    <w:rsid w:val="001B4798"/>
    <w:rsid w:val="001B4BAD"/>
    <w:rsid w:val="001B4DEA"/>
    <w:rsid w:val="001B5E15"/>
    <w:rsid w:val="001B5FF5"/>
    <w:rsid w:val="001B7435"/>
    <w:rsid w:val="001C06AF"/>
    <w:rsid w:val="001C0C9B"/>
    <w:rsid w:val="001C1288"/>
    <w:rsid w:val="001C1809"/>
    <w:rsid w:val="001C1C55"/>
    <w:rsid w:val="001C2753"/>
    <w:rsid w:val="001C49D6"/>
    <w:rsid w:val="001C4D89"/>
    <w:rsid w:val="001C57B4"/>
    <w:rsid w:val="001C6024"/>
    <w:rsid w:val="001C62B7"/>
    <w:rsid w:val="001C76CA"/>
    <w:rsid w:val="001C77FD"/>
    <w:rsid w:val="001D035A"/>
    <w:rsid w:val="001D066E"/>
    <w:rsid w:val="001D0851"/>
    <w:rsid w:val="001D0BE3"/>
    <w:rsid w:val="001D0DF0"/>
    <w:rsid w:val="001D1BAF"/>
    <w:rsid w:val="001D1C02"/>
    <w:rsid w:val="001D1FB7"/>
    <w:rsid w:val="001D22C1"/>
    <w:rsid w:val="001D4287"/>
    <w:rsid w:val="001D4F9E"/>
    <w:rsid w:val="001D6DF5"/>
    <w:rsid w:val="001D72F8"/>
    <w:rsid w:val="001D7461"/>
    <w:rsid w:val="001D7B70"/>
    <w:rsid w:val="001E097C"/>
    <w:rsid w:val="001E0AC0"/>
    <w:rsid w:val="001E1044"/>
    <w:rsid w:val="001E3BF3"/>
    <w:rsid w:val="001E5874"/>
    <w:rsid w:val="001E5AE4"/>
    <w:rsid w:val="001E7608"/>
    <w:rsid w:val="001E7E12"/>
    <w:rsid w:val="001F05A9"/>
    <w:rsid w:val="001F119A"/>
    <w:rsid w:val="001F1DD2"/>
    <w:rsid w:val="001F2752"/>
    <w:rsid w:val="001F2B6D"/>
    <w:rsid w:val="001F3481"/>
    <w:rsid w:val="001F46F2"/>
    <w:rsid w:val="001F5EBA"/>
    <w:rsid w:val="001F72D9"/>
    <w:rsid w:val="001F7CEB"/>
    <w:rsid w:val="00200741"/>
    <w:rsid w:val="00203BAB"/>
    <w:rsid w:val="002042FE"/>
    <w:rsid w:val="00204C24"/>
    <w:rsid w:val="00207313"/>
    <w:rsid w:val="0020756F"/>
    <w:rsid w:val="00207590"/>
    <w:rsid w:val="00207710"/>
    <w:rsid w:val="00210C30"/>
    <w:rsid w:val="00211243"/>
    <w:rsid w:val="00211F34"/>
    <w:rsid w:val="0021330A"/>
    <w:rsid w:val="0021427E"/>
    <w:rsid w:val="002144E5"/>
    <w:rsid w:val="00215011"/>
    <w:rsid w:val="002151BA"/>
    <w:rsid w:val="00215CF7"/>
    <w:rsid w:val="0021659C"/>
    <w:rsid w:val="00217000"/>
    <w:rsid w:val="00217C75"/>
    <w:rsid w:val="00218877"/>
    <w:rsid w:val="00221680"/>
    <w:rsid w:val="0022168A"/>
    <w:rsid w:val="0022276E"/>
    <w:rsid w:val="00223543"/>
    <w:rsid w:val="00224044"/>
    <w:rsid w:val="002257EA"/>
    <w:rsid w:val="00225B64"/>
    <w:rsid w:val="00225BA1"/>
    <w:rsid w:val="00225C78"/>
    <w:rsid w:val="00225F0C"/>
    <w:rsid w:val="002260DE"/>
    <w:rsid w:val="002267A1"/>
    <w:rsid w:val="00226B90"/>
    <w:rsid w:val="0022776A"/>
    <w:rsid w:val="0023051B"/>
    <w:rsid w:val="002314F0"/>
    <w:rsid w:val="00231579"/>
    <w:rsid w:val="00231929"/>
    <w:rsid w:val="00232951"/>
    <w:rsid w:val="00232DD1"/>
    <w:rsid w:val="002332CB"/>
    <w:rsid w:val="00234210"/>
    <w:rsid w:val="0023452B"/>
    <w:rsid w:val="0023626E"/>
    <w:rsid w:val="00236875"/>
    <w:rsid w:val="00236AB5"/>
    <w:rsid w:val="00236ACB"/>
    <w:rsid w:val="002370A0"/>
    <w:rsid w:val="0023715F"/>
    <w:rsid w:val="00237CE1"/>
    <w:rsid w:val="00240E58"/>
    <w:rsid w:val="00240F32"/>
    <w:rsid w:val="002413F3"/>
    <w:rsid w:val="00241586"/>
    <w:rsid w:val="00241DBD"/>
    <w:rsid w:val="002423F2"/>
    <w:rsid w:val="00242482"/>
    <w:rsid w:val="00242634"/>
    <w:rsid w:val="0024326C"/>
    <w:rsid w:val="00244A9C"/>
    <w:rsid w:val="002450C4"/>
    <w:rsid w:val="00245936"/>
    <w:rsid w:val="002460AA"/>
    <w:rsid w:val="002463D1"/>
    <w:rsid w:val="00247535"/>
    <w:rsid w:val="00250384"/>
    <w:rsid w:val="0025144B"/>
    <w:rsid w:val="002520BB"/>
    <w:rsid w:val="002539B9"/>
    <w:rsid w:val="00254AF0"/>
    <w:rsid w:val="00254E3E"/>
    <w:rsid w:val="00256033"/>
    <w:rsid w:val="00256F91"/>
    <w:rsid w:val="00257E56"/>
    <w:rsid w:val="0026036D"/>
    <w:rsid w:val="0026066D"/>
    <w:rsid w:val="0026198C"/>
    <w:rsid w:val="00261F38"/>
    <w:rsid w:val="00262454"/>
    <w:rsid w:val="00262D38"/>
    <w:rsid w:val="002632B1"/>
    <w:rsid w:val="00263688"/>
    <w:rsid w:val="002637C8"/>
    <w:rsid w:val="00263C51"/>
    <w:rsid w:val="00263DD1"/>
    <w:rsid w:val="002642D0"/>
    <w:rsid w:val="0026565D"/>
    <w:rsid w:val="0026566A"/>
    <w:rsid w:val="002660A6"/>
    <w:rsid w:val="002669B7"/>
    <w:rsid w:val="00266B29"/>
    <w:rsid w:val="00266E83"/>
    <w:rsid w:val="0026707F"/>
    <w:rsid w:val="0027182D"/>
    <w:rsid w:val="0027217A"/>
    <w:rsid w:val="002724C2"/>
    <w:rsid w:val="00272ED7"/>
    <w:rsid w:val="002735FB"/>
    <w:rsid w:val="00273FFF"/>
    <w:rsid w:val="00274BBA"/>
    <w:rsid w:val="00275066"/>
    <w:rsid w:val="00275C87"/>
    <w:rsid w:val="00275E58"/>
    <w:rsid w:val="00276B2C"/>
    <w:rsid w:val="00276C60"/>
    <w:rsid w:val="00276EF9"/>
    <w:rsid w:val="002815AA"/>
    <w:rsid w:val="00281BD5"/>
    <w:rsid w:val="00282E2A"/>
    <w:rsid w:val="00282ED3"/>
    <w:rsid w:val="002839CD"/>
    <w:rsid w:val="002842DB"/>
    <w:rsid w:val="00284691"/>
    <w:rsid w:val="002846D6"/>
    <w:rsid w:val="002848E6"/>
    <w:rsid w:val="0028490D"/>
    <w:rsid w:val="00285266"/>
    <w:rsid w:val="002856B3"/>
    <w:rsid w:val="00285DA7"/>
    <w:rsid w:val="002865CA"/>
    <w:rsid w:val="00286E06"/>
    <w:rsid w:val="00287113"/>
    <w:rsid w:val="002871DC"/>
    <w:rsid w:val="00287C28"/>
    <w:rsid w:val="00287FC4"/>
    <w:rsid w:val="0029080C"/>
    <w:rsid w:val="00290C71"/>
    <w:rsid w:val="00291B27"/>
    <w:rsid w:val="002936AA"/>
    <w:rsid w:val="00293D57"/>
    <w:rsid w:val="0029434B"/>
    <w:rsid w:val="00294EAB"/>
    <w:rsid w:val="00297350"/>
    <w:rsid w:val="00297E32"/>
    <w:rsid w:val="00297F88"/>
    <w:rsid w:val="00297FE0"/>
    <w:rsid w:val="002A0092"/>
    <w:rsid w:val="002A21EB"/>
    <w:rsid w:val="002A298A"/>
    <w:rsid w:val="002A2DB4"/>
    <w:rsid w:val="002A359C"/>
    <w:rsid w:val="002A39E5"/>
    <w:rsid w:val="002A3D54"/>
    <w:rsid w:val="002A4226"/>
    <w:rsid w:val="002A4468"/>
    <w:rsid w:val="002A4DC3"/>
    <w:rsid w:val="002A5542"/>
    <w:rsid w:val="002A5633"/>
    <w:rsid w:val="002A697D"/>
    <w:rsid w:val="002A6A9D"/>
    <w:rsid w:val="002A733F"/>
    <w:rsid w:val="002B0091"/>
    <w:rsid w:val="002B04AB"/>
    <w:rsid w:val="002B199B"/>
    <w:rsid w:val="002B1CB1"/>
    <w:rsid w:val="002B224C"/>
    <w:rsid w:val="002B23D4"/>
    <w:rsid w:val="002B2A00"/>
    <w:rsid w:val="002B2A53"/>
    <w:rsid w:val="002B37B8"/>
    <w:rsid w:val="002B3FCE"/>
    <w:rsid w:val="002B4762"/>
    <w:rsid w:val="002B48EE"/>
    <w:rsid w:val="002B4CE0"/>
    <w:rsid w:val="002B537C"/>
    <w:rsid w:val="002B5453"/>
    <w:rsid w:val="002B6295"/>
    <w:rsid w:val="002B65DD"/>
    <w:rsid w:val="002B66B1"/>
    <w:rsid w:val="002B6FB4"/>
    <w:rsid w:val="002B73DC"/>
    <w:rsid w:val="002B7AF4"/>
    <w:rsid w:val="002C07ED"/>
    <w:rsid w:val="002C143F"/>
    <w:rsid w:val="002C1B63"/>
    <w:rsid w:val="002C25EA"/>
    <w:rsid w:val="002C2841"/>
    <w:rsid w:val="002C2BE8"/>
    <w:rsid w:val="002C3A80"/>
    <w:rsid w:val="002C409C"/>
    <w:rsid w:val="002C46F9"/>
    <w:rsid w:val="002C47BA"/>
    <w:rsid w:val="002C7650"/>
    <w:rsid w:val="002C7AA7"/>
    <w:rsid w:val="002C7C08"/>
    <w:rsid w:val="002C7D91"/>
    <w:rsid w:val="002C7E34"/>
    <w:rsid w:val="002D19BC"/>
    <w:rsid w:val="002D2F77"/>
    <w:rsid w:val="002D4498"/>
    <w:rsid w:val="002D47AB"/>
    <w:rsid w:val="002D4A31"/>
    <w:rsid w:val="002D6938"/>
    <w:rsid w:val="002D7CB8"/>
    <w:rsid w:val="002D7F04"/>
    <w:rsid w:val="002D7F20"/>
    <w:rsid w:val="002E07D2"/>
    <w:rsid w:val="002E1A4D"/>
    <w:rsid w:val="002E1E9F"/>
    <w:rsid w:val="002E20D6"/>
    <w:rsid w:val="002E2C06"/>
    <w:rsid w:val="002E2E7F"/>
    <w:rsid w:val="002E4096"/>
    <w:rsid w:val="002E4EFD"/>
    <w:rsid w:val="002E6DE0"/>
    <w:rsid w:val="002E70DC"/>
    <w:rsid w:val="002E7164"/>
    <w:rsid w:val="002F0979"/>
    <w:rsid w:val="002F169D"/>
    <w:rsid w:val="002F1FAF"/>
    <w:rsid w:val="002F26CF"/>
    <w:rsid w:val="002F318B"/>
    <w:rsid w:val="002F31AA"/>
    <w:rsid w:val="002F3678"/>
    <w:rsid w:val="002F3D31"/>
    <w:rsid w:val="002F42D2"/>
    <w:rsid w:val="002F4E07"/>
    <w:rsid w:val="002F5513"/>
    <w:rsid w:val="002F7149"/>
    <w:rsid w:val="002F77EC"/>
    <w:rsid w:val="0030027E"/>
    <w:rsid w:val="003003C2"/>
    <w:rsid w:val="00300984"/>
    <w:rsid w:val="003014E3"/>
    <w:rsid w:val="00301825"/>
    <w:rsid w:val="00301FC3"/>
    <w:rsid w:val="0030234A"/>
    <w:rsid w:val="003025A8"/>
    <w:rsid w:val="00302651"/>
    <w:rsid w:val="0030367E"/>
    <w:rsid w:val="00304993"/>
    <w:rsid w:val="0030518D"/>
    <w:rsid w:val="003063D0"/>
    <w:rsid w:val="00306C32"/>
    <w:rsid w:val="00310673"/>
    <w:rsid w:val="0031142B"/>
    <w:rsid w:val="003134D1"/>
    <w:rsid w:val="00313B75"/>
    <w:rsid w:val="00314444"/>
    <w:rsid w:val="00314BBC"/>
    <w:rsid w:val="0031503D"/>
    <w:rsid w:val="00315A11"/>
    <w:rsid w:val="003173CD"/>
    <w:rsid w:val="00317833"/>
    <w:rsid w:val="00317ACF"/>
    <w:rsid w:val="00320219"/>
    <w:rsid w:val="00320406"/>
    <w:rsid w:val="00321255"/>
    <w:rsid w:val="003227FC"/>
    <w:rsid w:val="003228E4"/>
    <w:rsid w:val="00322A6A"/>
    <w:rsid w:val="00326040"/>
    <w:rsid w:val="00326FDA"/>
    <w:rsid w:val="00331418"/>
    <w:rsid w:val="00331536"/>
    <w:rsid w:val="00332479"/>
    <w:rsid w:val="003325C3"/>
    <w:rsid w:val="003344E8"/>
    <w:rsid w:val="0033514B"/>
    <w:rsid w:val="00335309"/>
    <w:rsid w:val="003356C7"/>
    <w:rsid w:val="0033664F"/>
    <w:rsid w:val="00336E9E"/>
    <w:rsid w:val="00336F0A"/>
    <w:rsid w:val="003374F1"/>
    <w:rsid w:val="00337BE5"/>
    <w:rsid w:val="00337C81"/>
    <w:rsid w:val="00337EF4"/>
    <w:rsid w:val="00340764"/>
    <w:rsid w:val="00340A96"/>
    <w:rsid w:val="00341A10"/>
    <w:rsid w:val="00341C44"/>
    <w:rsid w:val="00341D36"/>
    <w:rsid w:val="00344E99"/>
    <w:rsid w:val="00346515"/>
    <w:rsid w:val="003468FA"/>
    <w:rsid w:val="00346B41"/>
    <w:rsid w:val="00347DC0"/>
    <w:rsid w:val="00351336"/>
    <w:rsid w:val="00352585"/>
    <w:rsid w:val="003528F9"/>
    <w:rsid w:val="00352D4A"/>
    <w:rsid w:val="003534D6"/>
    <w:rsid w:val="003534DC"/>
    <w:rsid w:val="00353962"/>
    <w:rsid w:val="00353A57"/>
    <w:rsid w:val="00353F83"/>
    <w:rsid w:val="00354482"/>
    <w:rsid w:val="00354868"/>
    <w:rsid w:val="003548B3"/>
    <w:rsid w:val="00356495"/>
    <w:rsid w:val="00356E33"/>
    <w:rsid w:val="00357BB9"/>
    <w:rsid w:val="00357C25"/>
    <w:rsid w:val="00357F63"/>
    <w:rsid w:val="00360A43"/>
    <w:rsid w:val="00362049"/>
    <w:rsid w:val="00362BC6"/>
    <w:rsid w:val="00363517"/>
    <w:rsid w:val="00364FF5"/>
    <w:rsid w:val="00365838"/>
    <w:rsid w:val="00367656"/>
    <w:rsid w:val="0037106B"/>
    <w:rsid w:val="00373615"/>
    <w:rsid w:val="00373A41"/>
    <w:rsid w:val="0037432C"/>
    <w:rsid w:val="00374341"/>
    <w:rsid w:val="0037456C"/>
    <w:rsid w:val="00376EEA"/>
    <w:rsid w:val="00377554"/>
    <w:rsid w:val="00377BA8"/>
    <w:rsid w:val="003806BF"/>
    <w:rsid w:val="003817C1"/>
    <w:rsid w:val="003827EF"/>
    <w:rsid w:val="00382D80"/>
    <w:rsid w:val="00383020"/>
    <w:rsid w:val="0038318D"/>
    <w:rsid w:val="003832C8"/>
    <w:rsid w:val="00383341"/>
    <w:rsid w:val="00384956"/>
    <w:rsid w:val="0038568E"/>
    <w:rsid w:val="0038771D"/>
    <w:rsid w:val="00387956"/>
    <w:rsid w:val="00387F1A"/>
    <w:rsid w:val="003905E1"/>
    <w:rsid w:val="003908B2"/>
    <w:rsid w:val="003920D2"/>
    <w:rsid w:val="00392C4E"/>
    <w:rsid w:val="00393079"/>
    <w:rsid w:val="00393806"/>
    <w:rsid w:val="00393E53"/>
    <w:rsid w:val="003949AA"/>
    <w:rsid w:val="00394B6C"/>
    <w:rsid w:val="0039673F"/>
    <w:rsid w:val="0039734A"/>
    <w:rsid w:val="003A0340"/>
    <w:rsid w:val="003A167B"/>
    <w:rsid w:val="003A1853"/>
    <w:rsid w:val="003A1E82"/>
    <w:rsid w:val="003A39CC"/>
    <w:rsid w:val="003A3EA7"/>
    <w:rsid w:val="003A3EB2"/>
    <w:rsid w:val="003A5230"/>
    <w:rsid w:val="003A665B"/>
    <w:rsid w:val="003A722B"/>
    <w:rsid w:val="003B0436"/>
    <w:rsid w:val="003B1EB7"/>
    <w:rsid w:val="003B2785"/>
    <w:rsid w:val="003B2799"/>
    <w:rsid w:val="003B27B3"/>
    <w:rsid w:val="003B40A5"/>
    <w:rsid w:val="003B5462"/>
    <w:rsid w:val="003B5812"/>
    <w:rsid w:val="003B5F72"/>
    <w:rsid w:val="003B67AE"/>
    <w:rsid w:val="003B6B7D"/>
    <w:rsid w:val="003B6F66"/>
    <w:rsid w:val="003C0AE4"/>
    <w:rsid w:val="003C0BB1"/>
    <w:rsid w:val="003C18BD"/>
    <w:rsid w:val="003C1DF6"/>
    <w:rsid w:val="003C1F94"/>
    <w:rsid w:val="003C228F"/>
    <w:rsid w:val="003C2502"/>
    <w:rsid w:val="003C3036"/>
    <w:rsid w:val="003C4CF4"/>
    <w:rsid w:val="003C5AA8"/>
    <w:rsid w:val="003C5FB5"/>
    <w:rsid w:val="003C64C0"/>
    <w:rsid w:val="003C677E"/>
    <w:rsid w:val="003C6AC9"/>
    <w:rsid w:val="003C6FF5"/>
    <w:rsid w:val="003C75AE"/>
    <w:rsid w:val="003D0423"/>
    <w:rsid w:val="003D0746"/>
    <w:rsid w:val="003D09B9"/>
    <w:rsid w:val="003D12F4"/>
    <w:rsid w:val="003D16DD"/>
    <w:rsid w:val="003D1D83"/>
    <w:rsid w:val="003D2EA8"/>
    <w:rsid w:val="003D2FF3"/>
    <w:rsid w:val="003D3231"/>
    <w:rsid w:val="003D3877"/>
    <w:rsid w:val="003D4845"/>
    <w:rsid w:val="003D4B2C"/>
    <w:rsid w:val="003D4C9C"/>
    <w:rsid w:val="003D53B4"/>
    <w:rsid w:val="003D53D0"/>
    <w:rsid w:val="003D59FD"/>
    <w:rsid w:val="003D7595"/>
    <w:rsid w:val="003D7C78"/>
    <w:rsid w:val="003E01CB"/>
    <w:rsid w:val="003E02A4"/>
    <w:rsid w:val="003E0C33"/>
    <w:rsid w:val="003E2538"/>
    <w:rsid w:val="003E3F21"/>
    <w:rsid w:val="003E4019"/>
    <w:rsid w:val="003E48F3"/>
    <w:rsid w:val="003E4E2C"/>
    <w:rsid w:val="003E58E5"/>
    <w:rsid w:val="003E5BEE"/>
    <w:rsid w:val="003E6FDF"/>
    <w:rsid w:val="003E74EB"/>
    <w:rsid w:val="003E7F9F"/>
    <w:rsid w:val="003F02FF"/>
    <w:rsid w:val="003F0A62"/>
    <w:rsid w:val="003F0C61"/>
    <w:rsid w:val="003F190E"/>
    <w:rsid w:val="003F1A3F"/>
    <w:rsid w:val="003F362F"/>
    <w:rsid w:val="003F385C"/>
    <w:rsid w:val="003F3C36"/>
    <w:rsid w:val="003F5732"/>
    <w:rsid w:val="003F59A3"/>
    <w:rsid w:val="003F74EC"/>
    <w:rsid w:val="003F7A8E"/>
    <w:rsid w:val="003F7B12"/>
    <w:rsid w:val="003F7CF4"/>
    <w:rsid w:val="004010FB"/>
    <w:rsid w:val="00401507"/>
    <w:rsid w:val="00401957"/>
    <w:rsid w:val="00402700"/>
    <w:rsid w:val="0040308A"/>
    <w:rsid w:val="0040313F"/>
    <w:rsid w:val="0040339F"/>
    <w:rsid w:val="004037E1"/>
    <w:rsid w:val="00403C7A"/>
    <w:rsid w:val="0040431C"/>
    <w:rsid w:val="004043C4"/>
    <w:rsid w:val="004048FC"/>
    <w:rsid w:val="00404BDF"/>
    <w:rsid w:val="00405520"/>
    <w:rsid w:val="00405FA9"/>
    <w:rsid w:val="004068CC"/>
    <w:rsid w:val="0040747A"/>
    <w:rsid w:val="00407B88"/>
    <w:rsid w:val="0041259C"/>
    <w:rsid w:val="004125F5"/>
    <w:rsid w:val="00412C48"/>
    <w:rsid w:val="00413646"/>
    <w:rsid w:val="00414635"/>
    <w:rsid w:val="00414886"/>
    <w:rsid w:val="004159FA"/>
    <w:rsid w:val="0041615B"/>
    <w:rsid w:val="00416327"/>
    <w:rsid w:val="00416781"/>
    <w:rsid w:val="0041771A"/>
    <w:rsid w:val="00417CA0"/>
    <w:rsid w:val="00420354"/>
    <w:rsid w:val="00420763"/>
    <w:rsid w:val="00420A6E"/>
    <w:rsid w:val="00421D47"/>
    <w:rsid w:val="0042214A"/>
    <w:rsid w:val="004230B0"/>
    <w:rsid w:val="0042343E"/>
    <w:rsid w:val="00423672"/>
    <w:rsid w:val="00423A9E"/>
    <w:rsid w:val="00423AB4"/>
    <w:rsid w:val="00424960"/>
    <w:rsid w:val="004259F3"/>
    <w:rsid w:val="00426341"/>
    <w:rsid w:val="004264EB"/>
    <w:rsid w:val="004269E1"/>
    <w:rsid w:val="00427549"/>
    <w:rsid w:val="004277D7"/>
    <w:rsid w:val="00427ADC"/>
    <w:rsid w:val="00431C4F"/>
    <w:rsid w:val="00432121"/>
    <w:rsid w:val="004332D8"/>
    <w:rsid w:val="0043331E"/>
    <w:rsid w:val="00433528"/>
    <w:rsid w:val="00433C96"/>
    <w:rsid w:val="00434028"/>
    <w:rsid w:val="004340CD"/>
    <w:rsid w:val="00434611"/>
    <w:rsid w:val="00434C7D"/>
    <w:rsid w:val="00435024"/>
    <w:rsid w:val="0043503D"/>
    <w:rsid w:val="004358A3"/>
    <w:rsid w:val="00435AD1"/>
    <w:rsid w:val="00436051"/>
    <w:rsid w:val="00436CA1"/>
    <w:rsid w:val="0044007E"/>
    <w:rsid w:val="004406BA"/>
    <w:rsid w:val="004410C7"/>
    <w:rsid w:val="00443074"/>
    <w:rsid w:val="00443600"/>
    <w:rsid w:val="00443881"/>
    <w:rsid w:val="0044409B"/>
    <w:rsid w:val="00444C95"/>
    <w:rsid w:val="00444DE3"/>
    <w:rsid w:val="004451C0"/>
    <w:rsid w:val="00445612"/>
    <w:rsid w:val="00445844"/>
    <w:rsid w:val="00447867"/>
    <w:rsid w:val="00450C8A"/>
    <w:rsid w:val="0045131F"/>
    <w:rsid w:val="00451576"/>
    <w:rsid w:val="00452448"/>
    <w:rsid w:val="00452704"/>
    <w:rsid w:val="0045329B"/>
    <w:rsid w:val="00453BCF"/>
    <w:rsid w:val="00454005"/>
    <w:rsid w:val="00454025"/>
    <w:rsid w:val="00455308"/>
    <w:rsid w:val="00455DF3"/>
    <w:rsid w:val="00456B21"/>
    <w:rsid w:val="00460DBB"/>
    <w:rsid w:val="004614B0"/>
    <w:rsid w:val="00461D53"/>
    <w:rsid w:val="004620A4"/>
    <w:rsid w:val="004621EC"/>
    <w:rsid w:val="00462F24"/>
    <w:rsid w:val="00462FD0"/>
    <w:rsid w:val="004631B0"/>
    <w:rsid w:val="004631F5"/>
    <w:rsid w:val="004634C1"/>
    <w:rsid w:val="004644EF"/>
    <w:rsid w:val="00465080"/>
    <w:rsid w:val="00465C44"/>
    <w:rsid w:val="00466051"/>
    <w:rsid w:val="004660D0"/>
    <w:rsid w:val="0046639D"/>
    <w:rsid w:val="00466B75"/>
    <w:rsid w:val="00470A83"/>
    <w:rsid w:val="00470FF5"/>
    <w:rsid w:val="0047186C"/>
    <w:rsid w:val="00472D5A"/>
    <w:rsid w:val="004734E4"/>
    <w:rsid w:val="004739A2"/>
    <w:rsid w:val="00473E34"/>
    <w:rsid w:val="0047436A"/>
    <w:rsid w:val="00474D74"/>
    <w:rsid w:val="004752E8"/>
    <w:rsid w:val="004756B6"/>
    <w:rsid w:val="00476438"/>
    <w:rsid w:val="00480914"/>
    <w:rsid w:val="0048145C"/>
    <w:rsid w:val="004815CE"/>
    <w:rsid w:val="0048228F"/>
    <w:rsid w:val="004827D8"/>
    <w:rsid w:val="004827EB"/>
    <w:rsid w:val="00483F59"/>
    <w:rsid w:val="0048576A"/>
    <w:rsid w:val="00487316"/>
    <w:rsid w:val="004874DC"/>
    <w:rsid w:val="004875C8"/>
    <w:rsid w:val="00487758"/>
    <w:rsid w:val="00487C5C"/>
    <w:rsid w:val="00487EA2"/>
    <w:rsid w:val="00487FB5"/>
    <w:rsid w:val="00490422"/>
    <w:rsid w:val="0049080B"/>
    <w:rsid w:val="00490BAA"/>
    <w:rsid w:val="00490FA0"/>
    <w:rsid w:val="00490FC0"/>
    <w:rsid w:val="004925A6"/>
    <w:rsid w:val="00492E08"/>
    <w:rsid w:val="004934AD"/>
    <w:rsid w:val="004940A4"/>
    <w:rsid w:val="00494437"/>
    <w:rsid w:val="00494C21"/>
    <w:rsid w:val="004954D6"/>
    <w:rsid w:val="00495ADB"/>
    <w:rsid w:val="00496C69"/>
    <w:rsid w:val="004974A5"/>
    <w:rsid w:val="00497AB3"/>
    <w:rsid w:val="004A028F"/>
    <w:rsid w:val="004A039C"/>
    <w:rsid w:val="004A1C95"/>
    <w:rsid w:val="004A1F16"/>
    <w:rsid w:val="004A1F7B"/>
    <w:rsid w:val="004A2ABA"/>
    <w:rsid w:val="004A37EE"/>
    <w:rsid w:val="004A3D51"/>
    <w:rsid w:val="004A3D91"/>
    <w:rsid w:val="004A4BB3"/>
    <w:rsid w:val="004A4DF1"/>
    <w:rsid w:val="004A5280"/>
    <w:rsid w:val="004A59D9"/>
    <w:rsid w:val="004A692E"/>
    <w:rsid w:val="004A6D95"/>
    <w:rsid w:val="004A706F"/>
    <w:rsid w:val="004A7874"/>
    <w:rsid w:val="004A7EA5"/>
    <w:rsid w:val="004B253E"/>
    <w:rsid w:val="004B2C34"/>
    <w:rsid w:val="004B3B60"/>
    <w:rsid w:val="004B4063"/>
    <w:rsid w:val="004B4CB9"/>
    <w:rsid w:val="004B4E57"/>
    <w:rsid w:val="004B5951"/>
    <w:rsid w:val="004B5B34"/>
    <w:rsid w:val="004B6000"/>
    <w:rsid w:val="004B698F"/>
    <w:rsid w:val="004B6A4B"/>
    <w:rsid w:val="004C1C49"/>
    <w:rsid w:val="004C2D7B"/>
    <w:rsid w:val="004C57EE"/>
    <w:rsid w:val="004C7254"/>
    <w:rsid w:val="004C7A05"/>
    <w:rsid w:val="004C7C20"/>
    <w:rsid w:val="004C7EA4"/>
    <w:rsid w:val="004D0618"/>
    <w:rsid w:val="004D0E0C"/>
    <w:rsid w:val="004D11D1"/>
    <w:rsid w:val="004D1EFC"/>
    <w:rsid w:val="004D2EF0"/>
    <w:rsid w:val="004D32BC"/>
    <w:rsid w:val="004D3C9E"/>
    <w:rsid w:val="004D6847"/>
    <w:rsid w:val="004D7AF4"/>
    <w:rsid w:val="004D7CE9"/>
    <w:rsid w:val="004D7FB0"/>
    <w:rsid w:val="004E12D6"/>
    <w:rsid w:val="004E194E"/>
    <w:rsid w:val="004E1F3E"/>
    <w:rsid w:val="004E2942"/>
    <w:rsid w:val="004E2BEC"/>
    <w:rsid w:val="004E2CB5"/>
    <w:rsid w:val="004E2EED"/>
    <w:rsid w:val="004E34D1"/>
    <w:rsid w:val="004E3BCE"/>
    <w:rsid w:val="004E3EEB"/>
    <w:rsid w:val="004E4450"/>
    <w:rsid w:val="004E6C16"/>
    <w:rsid w:val="004E6DA7"/>
    <w:rsid w:val="004E6EF7"/>
    <w:rsid w:val="004E6FA8"/>
    <w:rsid w:val="004E6FC9"/>
    <w:rsid w:val="004E70B9"/>
    <w:rsid w:val="004E7171"/>
    <w:rsid w:val="004F0E16"/>
    <w:rsid w:val="004F4F11"/>
    <w:rsid w:val="004F5147"/>
    <w:rsid w:val="004F5642"/>
    <w:rsid w:val="004F6880"/>
    <w:rsid w:val="004F6B21"/>
    <w:rsid w:val="004F7B20"/>
    <w:rsid w:val="005004B1"/>
    <w:rsid w:val="00500642"/>
    <w:rsid w:val="00500665"/>
    <w:rsid w:val="00501517"/>
    <w:rsid w:val="005018A0"/>
    <w:rsid w:val="005021AA"/>
    <w:rsid w:val="0050234E"/>
    <w:rsid w:val="0050243E"/>
    <w:rsid w:val="005031BD"/>
    <w:rsid w:val="00503695"/>
    <w:rsid w:val="00503F5A"/>
    <w:rsid w:val="00503FAB"/>
    <w:rsid w:val="005045B2"/>
    <w:rsid w:val="00505A5A"/>
    <w:rsid w:val="00505D38"/>
    <w:rsid w:val="0050796C"/>
    <w:rsid w:val="00510409"/>
    <w:rsid w:val="005108A4"/>
    <w:rsid w:val="0051251E"/>
    <w:rsid w:val="00512BF1"/>
    <w:rsid w:val="00512C26"/>
    <w:rsid w:val="005131AD"/>
    <w:rsid w:val="00513791"/>
    <w:rsid w:val="00513B38"/>
    <w:rsid w:val="0051476E"/>
    <w:rsid w:val="00515325"/>
    <w:rsid w:val="005159E8"/>
    <w:rsid w:val="00515F8E"/>
    <w:rsid w:val="00516528"/>
    <w:rsid w:val="00516830"/>
    <w:rsid w:val="00516CF3"/>
    <w:rsid w:val="00520FE1"/>
    <w:rsid w:val="0052179F"/>
    <w:rsid w:val="0052253A"/>
    <w:rsid w:val="005229E4"/>
    <w:rsid w:val="00522CF0"/>
    <w:rsid w:val="0052304E"/>
    <w:rsid w:val="00523444"/>
    <w:rsid w:val="00523AFE"/>
    <w:rsid w:val="00524BEF"/>
    <w:rsid w:val="00524C98"/>
    <w:rsid w:val="00525B8F"/>
    <w:rsid w:val="00525E73"/>
    <w:rsid w:val="00527232"/>
    <w:rsid w:val="00530276"/>
    <w:rsid w:val="00530771"/>
    <w:rsid w:val="00531129"/>
    <w:rsid w:val="00532129"/>
    <w:rsid w:val="005322FA"/>
    <w:rsid w:val="00532B66"/>
    <w:rsid w:val="0053332F"/>
    <w:rsid w:val="005341D6"/>
    <w:rsid w:val="00534238"/>
    <w:rsid w:val="00534441"/>
    <w:rsid w:val="00537613"/>
    <w:rsid w:val="00540650"/>
    <w:rsid w:val="00540802"/>
    <w:rsid w:val="0054219A"/>
    <w:rsid w:val="005432CD"/>
    <w:rsid w:val="0054350C"/>
    <w:rsid w:val="0054399A"/>
    <w:rsid w:val="0054469A"/>
    <w:rsid w:val="005446DA"/>
    <w:rsid w:val="005449EC"/>
    <w:rsid w:val="005450BA"/>
    <w:rsid w:val="00545A64"/>
    <w:rsid w:val="0054645A"/>
    <w:rsid w:val="00546950"/>
    <w:rsid w:val="00546A0A"/>
    <w:rsid w:val="00546FE5"/>
    <w:rsid w:val="00547365"/>
    <w:rsid w:val="00547A56"/>
    <w:rsid w:val="00547B37"/>
    <w:rsid w:val="00547C4E"/>
    <w:rsid w:val="005507EF"/>
    <w:rsid w:val="00550B5B"/>
    <w:rsid w:val="00552DB9"/>
    <w:rsid w:val="00552DC5"/>
    <w:rsid w:val="0055359C"/>
    <w:rsid w:val="0055417C"/>
    <w:rsid w:val="005543A8"/>
    <w:rsid w:val="00555397"/>
    <w:rsid w:val="005560B8"/>
    <w:rsid w:val="00557CB9"/>
    <w:rsid w:val="00557F53"/>
    <w:rsid w:val="00560644"/>
    <w:rsid w:val="005608E5"/>
    <w:rsid w:val="0056095B"/>
    <w:rsid w:val="00560CE3"/>
    <w:rsid w:val="00560D85"/>
    <w:rsid w:val="00560DC6"/>
    <w:rsid w:val="005612AA"/>
    <w:rsid w:val="005614A4"/>
    <w:rsid w:val="0056194D"/>
    <w:rsid w:val="00561B2B"/>
    <w:rsid w:val="00561F47"/>
    <w:rsid w:val="00562531"/>
    <w:rsid w:val="00563492"/>
    <w:rsid w:val="005638F0"/>
    <w:rsid w:val="00563D46"/>
    <w:rsid w:val="00563EC9"/>
    <w:rsid w:val="00564171"/>
    <w:rsid w:val="00564615"/>
    <w:rsid w:val="00565B1B"/>
    <w:rsid w:val="00567528"/>
    <w:rsid w:val="00567F08"/>
    <w:rsid w:val="00570D53"/>
    <w:rsid w:val="0057144B"/>
    <w:rsid w:val="00571A21"/>
    <w:rsid w:val="0057247E"/>
    <w:rsid w:val="00572978"/>
    <w:rsid w:val="0057302D"/>
    <w:rsid w:val="00573558"/>
    <w:rsid w:val="005739A8"/>
    <w:rsid w:val="00574A5A"/>
    <w:rsid w:val="00574E2B"/>
    <w:rsid w:val="005755EA"/>
    <w:rsid w:val="00575924"/>
    <w:rsid w:val="00575A41"/>
    <w:rsid w:val="00575EB5"/>
    <w:rsid w:val="00576524"/>
    <w:rsid w:val="005765F6"/>
    <w:rsid w:val="005766B6"/>
    <w:rsid w:val="005769A0"/>
    <w:rsid w:val="00576B74"/>
    <w:rsid w:val="00576D94"/>
    <w:rsid w:val="00577808"/>
    <w:rsid w:val="00577EA6"/>
    <w:rsid w:val="00581726"/>
    <w:rsid w:val="00581D5A"/>
    <w:rsid w:val="005832E3"/>
    <w:rsid w:val="005841DF"/>
    <w:rsid w:val="00584D83"/>
    <w:rsid w:val="00584F02"/>
    <w:rsid w:val="00586140"/>
    <w:rsid w:val="00586EDF"/>
    <w:rsid w:val="00590075"/>
    <w:rsid w:val="005902C9"/>
    <w:rsid w:val="0059038D"/>
    <w:rsid w:val="00590D65"/>
    <w:rsid w:val="00590FA6"/>
    <w:rsid w:val="00591EE8"/>
    <w:rsid w:val="005921E0"/>
    <w:rsid w:val="005927BC"/>
    <w:rsid w:val="00592D30"/>
    <w:rsid w:val="00593456"/>
    <w:rsid w:val="0059505A"/>
    <w:rsid w:val="00596757"/>
    <w:rsid w:val="00596D10"/>
    <w:rsid w:val="00596F39"/>
    <w:rsid w:val="005977F5"/>
    <w:rsid w:val="00597E10"/>
    <w:rsid w:val="005A03B5"/>
    <w:rsid w:val="005A0FB2"/>
    <w:rsid w:val="005A14BC"/>
    <w:rsid w:val="005A18B7"/>
    <w:rsid w:val="005A1B1C"/>
    <w:rsid w:val="005A1DB4"/>
    <w:rsid w:val="005A218E"/>
    <w:rsid w:val="005A227D"/>
    <w:rsid w:val="005A2E12"/>
    <w:rsid w:val="005A3316"/>
    <w:rsid w:val="005A3A88"/>
    <w:rsid w:val="005A3FFE"/>
    <w:rsid w:val="005A42BA"/>
    <w:rsid w:val="005A4D20"/>
    <w:rsid w:val="005A4EEC"/>
    <w:rsid w:val="005A5F50"/>
    <w:rsid w:val="005A70C9"/>
    <w:rsid w:val="005A7874"/>
    <w:rsid w:val="005A7A9D"/>
    <w:rsid w:val="005A7C3C"/>
    <w:rsid w:val="005A7E54"/>
    <w:rsid w:val="005B3564"/>
    <w:rsid w:val="005B3DDA"/>
    <w:rsid w:val="005B55D2"/>
    <w:rsid w:val="005B5679"/>
    <w:rsid w:val="005B5A92"/>
    <w:rsid w:val="005B5BFC"/>
    <w:rsid w:val="005B6C8C"/>
    <w:rsid w:val="005B7922"/>
    <w:rsid w:val="005C0EA6"/>
    <w:rsid w:val="005C12F9"/>
    <w:rsid w:val="005C1701"/>
    <w:rsid w:val="005C181A"/>
    <w:rsid w:val="005C2731"/>
    <w:rsid w:val="005C5000"/>
    <w:rsid w:val="005C5B23"/>
    <w:rsid w:val="005C6B7A"/>
    <w:rsid w:val="005C7060"/>
    <w:rsid w:val="005C77A6"/>
    <w:rsid w:val="005C7DEC"/>
    <w:rsid w:val="005C7EBC"/>
    <w:rsid w:val="005D00C2"/>
    <w:rsid w:val="005D06BF"/>
    <w:rsid w:val="005D1FF6"/>
    <w:rsid w:val="005D284E"/>
    <w:rsid w:val="005D34B4"/>
    <w:rsid w:val="005D3749"/>
    <w:rsid w:val="005D3E53"/>
    <w:rsid w:val="005D3F05"/>
    <w:rsid w:val="005D4152"/>
    <w:rsid w:val="005D59C6"/>
    <w:rsid w:val="005D5E41"/>
    <w:rsid w:val="005D6E7E"/>
    <w:rsid w:val="005D77E0"/>
    <w:rsid w:val="005D7ACF"/>
    <w:rsid w:val="005E0066"/>
    <w:rsid w:val="005E0286"/>
    <w:rsid w:val="005E0317"/>
    <w:rsid w:val="005E1318"/>
    <w:rsid w:val="005E23C0"/>
    <w:rsid w:val="005E2AD9"/>
    <w:rsid w:val="005E30AE"/>
    <w:rsid w:val="005E3700"/>
    <w:rsid w:val="005E4CE0"/>
    <w:rsid w:val="005E58E5"/>
    <w:rsid w:val="005E69EF"/>
    <w:rsid w:val="005E6A64"/>
    <w:rsid w:val="005E7633"/>
    <w:rsid w:val="005E7D59"/>
    <w:rsid w:val="005F1EEC"/>
    <w:rsid w:val="005F27C1"/>
    <w:rsid w:val="005F3E36"/>
    <w:rsid w:val="005F5E67"/>
    <w:rsid w:val="005F651A"/>
    <w:rsid w:val="005F7AB9"/>
    <w:rsid w:val="005F7B15"/>
    <w:rsid w:val="00600563"/>
    <w:rsid w:val="006005A3"/>
    <w:rsid w:val="006009C0"/>
    <w:rsid w:val="006012DB"/>
    <w:rsid w:val="00601BBB"/>
    <w:rsid w:val="0060211A"/>
    <w:rsid w:val="006026B6"/>
    <w:rsid w:val="006030CC"/>
    <w:rsid w:val="006033B4"/>
    <w:rsid w:val="00604D37"/>
    <w:rsid w:val="00605548"/>
    <w:rsid w:val="006059D7"/>
    <w:rsid w:val="00605B46"/>
    <w:rsid w:val="0060614C"/>
    <w:rsid w:val="00606297"/>
    <w:rsid w:val="0060639F"/>
    <w:rsid w:val="006068D2"/>
    <w:rsid w:val="006074A4"/>
    <w:rsid w:val="00607B94"/>
    <w:rsid w:val="00607D54"/>
    <w:rsid w:val="006111A2"/>
    <w:rsid w:val="00611604"/>
    <w:rsid w:val="00611A27"/>
    <w:rsid w:val="00611B80"/>
    <w:rsid w:val="00611CF6"/>
    <w:rsid w:val="00612621"/>
    <w:rsid w:val="006128FB"/>
    <w:rsid w:val="006142AE"/>
    <w:rsid w:val="006147E6"/>
    <w:rsid w:val="006149FF"/>
    <w:rsid w:val="0061524E"/>
    <w:rsid w:val="00615726"/>
    <w:rsid w:val="00615D04"/>
    <w:rsid w:val="00615F0B"/>
    <w:rsid w:val="006167BB"/>
    <w:rsid w:val="00616C25"/>
    <w:rsid w:val="00617BA5"/>
    <w:rsid w:val="0062085D"/>
    <w:rsid w:val="00620945"/>
    <w:rsid w:val="00620BCB"/>
    <w:rsid w:val="00621595"/>
    <w:rsid w:val="00622B3D"/>
    <w:rsid w:val="00622DEF"/>
    <w:rsid w:val="00623AB6"/>
    <w:rsid w:val="0062432B"/>
    <w:rsid w:val="0062447A"/>
    <w:rsid w:val="00625727"/>
    <w:rsid w:val="00626A6F"/>
    <w:rsid w:val="00626AE2"/>
    <w:rsid w:val="00630917"/>
    <w:rsid w:val="0063101F"/>
    <w:rsid w:val="006311EC"/>
    <w:rsid w:val="00631305"/>
    <w:rsid w:val="00631366"/>
    <w:rsid w:val="00631B45"/>
    <w:rsid w:val="00631C7D"/>
    <w:rsid w:val="00633A9B"/>
    <w:rsid w:val="0063471A"/>
    <w:rsid w:val="00635041"/>
    <w:rsid w:val="0063560B"/>
    <w:rsid w:val="00635D00"/>
    <w:rsid w:val="0063716F"/>
    <w:rsid w:val="00637B4E"/>
    <w:rsid w:val="00637C8B"/>
    <w:rsid w:val="00640E54"/>
    <w:rsid w:val="0064110B"/>
    <w:rsid w:val="00641A04"/>
    <w:rsid w:val="006435F1"/>
    <w:rsid w:val="006436FB"/>
    <w:rsid w:val="006437AB"/>
    <w:rsid w:val="00644A09"/>
    <w:rsid w:val="00645A5E"/>
    <w:rsid w:val="00646DA2"/>
    <w:rsid w:val="00647145"/>
    <w:rsid w:val="00650165"/>
    <w:rsid w:val="00650D9B"/>
    <w:rsid w:val="006516B8"/>
    <w:rsid w:val="00651F20"/>
    <w:rsid w:val="00653E0C"/>
    <w:rsid w:val="006545BC"/>
    <w:rsid w:val="0065475B"/>
    <w:rsid w:val="00654D42"/>
    <w:rsid w:val="006554BF"/>
    <w:rsid w:val="00655E90"/>
    <w:rsid w:val="00655ECD"/>
    <w:rsid w:val="00656161"/>
    <w:rsid w:val="00656BE8"/>
    <w:rsid w:val="00657EBA"/>
    <w:rsid w:val="00661271"/>
    <w:rsid w:val="006612DA"/>
    <w:rsid w:val="00661882"/>
    <w:rsid w:val="00662224"/>
    <w:rsid w:val="006628EE"/>
    <w:rsid w:val="00662AEF"/>
    <w:rsid w:val="006636B3"/>
    <w:rsid w:val="00663C02"/>
    <w:rsid w:val="00663E96"/>
    <w:rsid w:val="0066411B"/>
    <w:rsid w:val="00664496"/>
    <w:rsid w:val="006657CA"/>
    <w:rsid w:val="00666992"/>
    <w:rsid w:val="00667150"/>
    <w:rsid w:val="00671F66"/>
    <w:rsid w:val="00672C24"/>
    <w:rsid w:val="00673D8D"/>
    <w:rsid w:val="00673F5D"/>
    <w:rsid w:val="00675007"/>
    <w:rsid w:val="006750AD"/>
    <w:rsid w:val="0067582A"/>
    <w:rsid w:val="006760E6"/>
    <w:rsid w:val="00676103"/>
    <w:rsid w:val="00676812"/>
    <w:rsid w:val="006806FC"/>
    <w:rsid w:val="00681F7D"/>
    <w:rsid w:val="00682953"/>
    <w:rsid w:val="00682F84"/>
    <w:rsid w:val="006838A0"/>
    <w:rsid w:val="00683A74"/>
    <w:rsid w:val="00683BC7"/>
    <w:rsid w:val="006851CB"/>
    <w:rsid w:val="00685A02"/>
    <w:rsid w:val="00686658"/>
    <w:rsid w:val="0068720A"/>
    <w:rsid w:val="0068772D"/>
    <w:rsid w:val="006909AD"/>
    <w:rsid w:val="00690CF0"/>
    <w:rsid w:val="00691FC7"/>
    <w:rsid w:val="00692347"/>
    <w:rsid w:val="00692944"/>
    <w:rsid w:val="00693391"/>
    <w:rsid w:val="006945E8"/>
    <w:rsid w:val="006945EC"/>
    <w:rsid w:val="006960ED"/>
    <w:rsid w:val="0069783C"/>
    <w:rsid w:val="006A053C"/>
    <w:rsid w:val="006A10BB"/>
    <w:rsid w:val="006A1A1B"/>
    <w:rsid w:val="006A1CE7"/>
    <w:rsid w:val="006A1F18"/>
    <w:rsid w:val="006A21CC"/>
    <w:rsid w:val="006A3CAA"/>
    <w:rsid w:val="006A3CF1"/>
    <w:rsid w:val="006A4B27"/>
    <w:rsid w:val="006A4BD0"/>
    <w:rsid w:val="006A5B2D"/>
    <w:rsid w:val="006A5E27"/>
    <w:rsid w:val="006A6A97"/>
    <w:rsid w:val="006A7EC9"/>
    <w:rsid w:val="006B0581"/>
    <w:rsid w:val="006B0A34"/>
    <w:rsid w:val="006B0E01"/>
    <w:rsid w:val="006B1C93"/>
    <w:rsid w:val="006B1F19"/>
    <w:rsid w:val="006B340F"/>
    <w:rsid w:val="006B39BA"/>
    <w:rsid w:val="006B3F45"/>
    <w:rsid w:val="006B4CE0"/>
    <w:rsid w:val="006B5FCF"/>
    <w:rsid w:val="006B637C"/>
    <w:rsid w:val="006B64F1"/>
    <w:rsid w:val="006B6E1D"/>
    <w:rsid w:val="006B6EAC"/>
    <w:rsid w:val="006B70B2"/>
    <w:rsid w:val="006B7177"/>
    <w:rsid w:val="006B717A"/>
    <w:rsid w:val="006C0073"/>
    <w:rsid w:val="006C096E"/>
    <w:rsid w:val="006C1993"/>
    <w:rsid w:val="006C19A0"/>
    <w:rsid w:val="006C3EEE"/>
    <w:rsid w:val="006C409E"/>
    <w:rsid w:val="006C4698"/>
    <w:rsid w:val="006C475B"/>
    <w:rsid w:val="006C4A83"/>
    <w:rsid w:val="006C5779"/>
    <w:rsid w:val="006C66B7"/>
    <w:rsid w:val="006D07E2"/>
    <w:rsid w:val="006D1169"/>
    <w:rsid w:val="006D1A8A"/>
    <w:rsid w:val="006D401E"/>
    <w:rsid w:val="006D4551"/>
    <w:rsid w:val="006D456E"/>
    <w:rsid w:val="006D4918"/>
    <w:rsid w:val="006D6537"/>
    <w:rsid w:val="006D678D"/>
    <w:rsid w:val="006D6BE6"/>
    <w:rsid w:val="006D720D"/>
    <w:rsid w:val="006D7282"/>
    <w:rsid w:val="006D7407"/>
    <w:rsid w:val="006D7DC2"/>
    <w:rsid w:val="006E03E4"/>
    <w:rsid w:val="006E0688"/>
    <w:rsid w:val="006E084C"/>
    <w:rsid w:val="006E0EDC"/>
    <w:rsid w:val="006E143E"/>
    <w:rsid w:val="006E18A2"/>
    <w:rsid w:val="006E237B"/>
    <w:rsid w:val="006E335F"/>
    <w:rsid w:val="006E3FB2"/>
    <w:rsid w:val="006E429A"/>
    <w:rsid w:val="006E4E68"/>
    <w:rsid w:val="006E5053"/>
    <w:rsid w:val="006E5BAD"/>
    <w:rsid w:val="006E6195"/>
    <w:rsid w:val="006E6262"/>
    <w:rsid w:val="006E6292"/>
    <w:rsid w:val="006E679C"/>
    <w:rsid w:val="006E6DDF"/>
    <w:rsid w:val="006E7556"/>
    <w:rsid w:val="006F11EA"/>
    <w:rsid w:val="006F12D8"/>
    <w:rsid w:val="006F2DE4"/>
    <w:rsid w:val="006F3384"/>
    <w:rsid w:val="006F345E"/>
    <w:rsid w:val="006F3C7C"/>
    <w:rsid w:val="006F4E04"/>
    <w:rsid w:val="006F4F41"/>
    <w:rsid w:val="006F59D0"/>
    <w:rsid w:val="006F7000"/>
    <w:rsid w:val="006F7B6A"/>
    <w:rsid w:val="006F7C20"/>
    <w:rsid w:val="006F7DA8"/>
    <w:rsid w:val="00700943"/>
    <w:rsid w:val="0070196A"/>
    <w:rsid w:val="00701FA1"/>
    <w:rsid w:val="007028EE"/>
    <w:rsid w:val="00702C11"/>
    <w:rsid w:val="00702C1A"/>
    <w:rsid w:val="00703836"/>
    <w:rsid w:val="00703D33"/>
    <w:rsid w:val="007044BB"/>
    <w:rsid w:val="0070484C"/>
    <w:rsid w:val="00705488"/>
    <w:rsid w:val="0070553B"/>
    <w:rsid w:val="00705A5C"/>
    <w:rsid w:val="0070689D"/>
    <w:rsid w:val="00707820"/>
    <w:rsid w:val="00710210"/>
    <w:rsid w:val="00710B9B"/>
    <w:rsid w:val="00710C01"/>
    <w:rsid w:val="00710E70"/>
    <w:rsid w:val="00711038"/>
    <w:rsid w:val="00712239"/>
    <w:rsid w:val="00712DFF"/>
    <w:rsid w:val="00713F68"/>
    <w:rsid w:val="007148E1"/>
    <w:rsid w:val="00715296"/>
    <w:rsid w:val="00716C32"/>
    <w:rsid w:val="00716D2A"/>
    <w:rsid w:val="00716F8C"/>
    <w:rsid w:val="00717222"/>
    <w:rsid w:val="00720744"/>
    <w:rsid w:val="007213DD"/>
    <w:rsid w:val="007217D3"/>
    <w:rsid w:val="00721FCF"/>
    <w:rsid w:val="00722475"/>
    <w:rsid w:val="00722598"/>
    <w:rsid w:val="00722DAE"/>
    <w:rsid w:val="007232A7"/>
    <w:rsid w:val="007240AA"/>
    <w:rsid w:val="00724B6B"/>
    <w:rsid w:val="00724EB4"/>
    <w:rsid w:val="00725394"/>
    <w:rsid w:val="00726681"/>
    <w:rsid w:val="0073012A"/>
    <w:rsid w:val="00730771"/>
    <w:rsid w:val="0073123C"/>
    <w:rsid w:val="00731367"/>
    <w:rsid w:val="00731C41"/>
    <w:rsid w:val="00731E9E"/>
    <w:rsid w:val="00731FAE"/>
    <w:rsid w:val="007326C7"/>
    <w:rsid w:val="0073322A"/>
    <w:rsid w:val="00733D61"/>
    <w:rsid w:val="00734E94"/>
    <w:rsid w:val="007379B8"/>
    <w:rsid w:val="00740D2B"/>
    <w:rsid w:val="007420EA"/>
    <w:rsid w:val="00743B00"/>
    <w:rsid w:val="00744534"/>
    <w:rsid w:val="00744762"/>
    <w:rsid w:val="007450DB"/>
    <w:rsid w:val="0074682E"/>
    <w:rsid w:val="007468AE"/>
    <w:rsid w:val="007468D9"/>
    <w:rsid w:val="00746A48"/>
    <w:rsid w:val="00746A82"/>
    <w:rsid w:val="00746F38"/>
    <w:rsid w:val="007473B1"/>
    <w:rsid w:val="00747671"/>
    <w:rsid w:val="00751F32"/>
    <w:rsid w:val="00751FA9"/>
    <w:rsid w:val="007520DC"/>
    <w:rsid w:val="007524E1"/>
    <w:rsid w:val="00752577"/>
    <w:rsid w:val="00753C14"/>
    <w:rsid w:val="00753FA3"/>
    <w:rsid w:val="00754AE8"/>
    <w:rsid w:val="00754B39"/>
    <w:rsid w:val="007566CA"/>
    <w:rsid w:val="00757100"/>
    <w:rsid w:val="00757581"/>
    <w:rsid w:val="0076000C"/>
    <w:rsid w:val="00761041"/>
    <w:rsid w:val="00762073"/>
    <w:rsid w:val="00762CF4"/>
    <w:rsid w:val="007632A3"/>
    <w:rsid w:val="00764D19"/>
    <w:rsid w:val="00766954"/>
    <w:rsid w:val="00766A98"/>
    <w:rsid w:val="00766DED"/>
    <w:rsid w:val="007670EA"/>
    <w:rsid w:val="007672E2"/>
    <w:rsid w:val="0076780A"/>
    <w:rsid w:val="00767E3C"/>
    <w:rsid w:val="00767E5B"/>
    <w:rsid w:val="00771057"/>
    <w:rsid w:val="00771067"/>
    <w:rsid w:val="007720F6"/>
    <w:rsid w:val="007735A9"/>
    <w:rsid w:val="00773A72"/>
    <w:rsid w:val="00773D85"/>
    <w:rsid w:val="007742A2"/>
    <w:rsid w:val="00774CDC"/>
    <w:rsid w:val="00775C40"/>
    <w:rsid w:val="007766EF"/>
    <w:rsid w:val="00776D7F"/>
    <w:rsid w:val="0077731E"/>
    <w:rsid w:val="007778C0"/>
    <w:rsid w:val="00777D55"/>
    <w:rsid w:val="00780BE2"/>
    <w:rsid w:val="007824D9"/>
    <w:rsid w:val="00782B32"/>
    <w:rsid w:val="00782DC1"/>
    <w:rsid w:val="007832A3"/>
    <w:rsid w:val="0078457C"/>
    <w:rsid w:val="007849CD"/>
    <w:rsid w:val="00785507"/>
    <w:rsid w:val="0078551D"/>
    <w:rsid w:val="00786F04"/>
    <w:rsid w:val="00787419"/>
    <w:rsid w:val="00790BB9"/>
    <w:rsid w:val="007920C3"/>
    <w:rsid w:val="00793846"/>
    <w:rsid w:val="0079498F"/>
    <w:rsid w:val="007949AC"/>
    <w:rsid w:val="00794B61"/>
    <w:rsid w:val="00794EEB"/>
    <w:rsid w:val="007969C4"/>
    <w:rsid w:val="007A0563"/>
    <w:rsid w:val="007A1607"/>
    <w:rsid w:val="007A26B3"/>
    <w:rsid w:val="007A2CBB"/>
    <w:rsid w:val="007A3F80"/>
    <w:rsid w:val="007A437A"/>
    <w:rsid w:val="007A4514"/>
    <w:rsid w:val="007A4772"/>
    <w:rsid w:val="007A4A7D"/>
    <w:rsid w:val="007A4BFD"/>
    <w:rsid w:val="007A4D13"/>
    <w:rsid w:val="007A5B3E"/>
    <w:rsid w:val="007A61D9"/>
    <w:rsid w:val="007A7225"/>
    <w:rsid w:val="007A7685"/>
    <w:rsid w:val="007B005F"/>
    <w:rsid w:val="007B0256"/>
    <w:rsid w:val="007B1B68"/>
    <w:rsid w:val="007B21E0"/>
    <w:rsid w:val="007B24A5"/>
    <w:rsid w:val="007B253C"/>
    <w:rsid w:val="007B2D7A"/>
    <w:rsid w:val="007B3964"/>
    <w:rsid w:val="007B5572"/>
    <w:rsid w:val="007B5FF1"/>
    <w:rsid w:val="007B6696"/>
    <w:rsid w:val="007B68B9"/>
    <w:rsid w:val="007B6CBA"/>
    <w:rsid w:val="007B8F9F"/>
    <w:rsid w:val="007C035B"/>
    <w:rsid w:val="007C1B3A"/>
    <w:rsid w:val="007C22B9"/>
    <w:rsid w:val="007C243F"/>
    <w:rsid w:val="007C2449"/>
    <w:rsid w:val="007C28F9"/>
    <w:rsid w:val="007C2F13"/>
    <w:rsid w:val="007C385B"/>
    <w:rsid w:val="007C4345"/>
    <w:rsid w:val="007C48CB"/>
    <w:rsid w:val="007C4A62"/>
    <w:rsid w:val="007C51E0"/>
    <w:rsid w:val="007C5242"/>
    <w:rsid w:val="007C62E0"/>
    <w:rsid w:val="007C6C2A"/>
    <w:rsid w:val="007C6CC2"/>
    <w:rsid w:val="007C779E"/>
    <w:rsid w:val="007D1B6F"/>
    <w:rsid w:val="007D2A27"/>
    <w:rsid w:val="007D2B87"/>
    <w:rsid w:val="007D2D84"/>
    <w:rsid w:val="007D3B39"/>
    <w:rsid w:val="007D3DB4"/>
    <w:rsid w:val="007D42A1"/>
    <w:rsid w:val="007D4DC1"/>
    <w:rsid w:val="007D52D4"/>
    <w:rsid w:val="007D58F2"/>
    <w:rsid w:val="007D6624"/>
    <w:rsid w:val="007D681D"/>
    <w:rsid w:val="007D6875"/>
    <w:rsid w:val="007E24CA"/>
    <w:rsid w:val="007E2820"/>
    <w:rsid w:val="007E2C0A"/>
    <w:rsid w:val="007E2F02"/>
    <w:rsid w:val="007E4CD0"/>
    <w:rsid w:val="007E53FD"/>
    <w:rsid w:val="007E5624"/>
    <w:rsid w:val="007E5AEB"/>
    <w:rsid w:val="007E66AC"/>
    <w:rsid w:val="007E7332"/>
    <w:rsid w:val="007E73C6"/>
    <w:rsid w:val="007E7A90"/>
    <w:rsid w:val="007F07FA"/>
    <w:rsid w:val="007F0C05"/>
    <w:rsid w:val="007F1330"/>
    <w:rsid w:val="007F21D3"/>
    <w:rsid w:val="007F2914"/>
    <w:rsid w:val="007F4715"/>
    <w:rsid w:val="007F4DBC"/>
    <w:rsid w:val="007F4F67"/>
    <w:rsid w:val="007F50D7"/>
    <w:rsid w:val="007F524C"/>
    <w:rsid w:val="007F53C5"/>
    <w:rsid w:val="007F6018"/>
    <w:rsid w:val="007F6178"/>
    <w:rsid w:val="007F6877"/>
    <w:rsid w:val="007F75A5"/>
    <w:rsid w:val="00801BBA"/>
    <w:rsid w:val="00802A8C"/>
    <w:rsid w:val="008040DD"/>
    <w:rsid w:val="008042A4"/>
    <w:rsid w:val="008059B1"/>
    <w:rsid w:val="00806319"/>
    <w:rsid w:val="00806665"/>
    <w:rsid w:val="00806CE2"/>
    <w:rsid w:val="0080709A"/>
    <w:rsid w:val="0080791E"/>
    <w:rsid w:val="00810D19"/>
    <w:rsid w:val="00811599"/>
    <w:rsid w:val="00811D2E"/>
    <w:rsid w:val="00812018"/>
    <w:rsid w:val="008122F6"/>
    <w:rsid w:val="008123E4"/>
    <w:rsid w:val="0081297B"/>
    <w:rsid w:val="0081423C"/>
    <w:rsid w:val="00814574"/>
    <w:rsid w:val="008147E6"/>
    <w:rsid w:val="0081484C"/>
    <w:rsid w:val="00815C80"/>
    <w:rsid w:val="00816070"/>
    <w:rsid w:val="00816DF1"/>
    <w:rsid w:val="00820172"/>
    <w:rsid w:val="00820EBB"/>
    <w:rsid w:val="00820F31"/>
    <w:rsid w:val="00821D3B"/>
    <w:rsid w:val="00821EB7"/>
    <w:rsid w:val="0082217E"/>
    <w:rsid w:val="00825400"/>
    <w:rsid w:val="008259F0"/>
    <w:rsid w:val="00826088"/>
    <w:rsid w:val="00826E6F"/>
    <w:rsid w:val="0082713B"/>
    <w:rsid w:val="00827322"/>
    <w:rsid w:val="0082788F"/>
    <w:rsid w:val="008308D0"/>
    <w:rsid w:val="008325E8"/>
    <w:rsid w:val="0083413B"/>
    <w:rsid w:val="0083428B"/>
    <w:rsid w:val="00834C69"/>
    <w:rsid w:val="00834E49"/>
    <w:rsid w:val="0083536A"/>
    <w:rsid w:val="008359B9"/>
    <w:rsid w:val="00835CD0"/>
    <w:rsid w:val="00836379"/>
    <w:rsid w:val="008370C8"/>
    <w:rsid w:val="00837E90"/>
    <w:rsid w:val="00837F20"/>
    <w:rsid w:val="008411E6"/>
    <w:rsid w:val="008417C9"/>
    <w:rsid w:val="0084199A"/>
    <w:rsid w:val="008426F4"/>
    <w:rsid w:val="00842FF1"/>
    <w:rsid w:val="008435E2"/>
    <w:rsid w:val="00843D0E"/>
    <w:rsid w:val="00843D5E"/>
    <w:rsid w:val="00843E60"/>
    <w:rsid w:val="00844E35"/>
    <w:rsid w:val="00844FF7"/>
    <w:rsid w:val="0084604C"/>
    <w:rsid w:val="008472BC"/>
    <w:rsid w:val="0084788A"/>
    <w:rsid w:val="008478C0"/>
    <w:rsid w:val="00850817"/>
    <w:rsid w:val="00851DC4"/>
    <w:rsid w:val="00852CEC"/>
    <w:rsid w:val="00852D4F"/>
    <w:rsid w:val="00853E52"/>
    <w:rsid w:val="00853F48"/>
    <w:rsid w:val="00856932"/>
    <w:rsid w:val="00860D27"/>
    <w:rsid w:val="00861409"/>
    <w:rsid w:val="00861658"/>
    <w:rsid w:val="0086246B"/>
    <w:rsid w:val="008624D6"/>
    <w:rsid w:val="00862EE3"/>
    <w:rsid w:val="00863367"/>
    <w:rsid w:val="00863374"/>
    <w:rsid w:val="008643F4"/>
    <w:rsid w:val="008671A6"/>
    <w:rsid w:val="00867BCB"/>
    <w:rsid w:val="00870124"/>
    <w:rsid w:val="008706CD"/>
    <w:rsid w:val="00870768"/>
    <w:rsid w:val="0087148D"/>
    <w:rsid w:val="0087168C"/>
    <w:rsid w:val="00871DA0"/>
    <w:rsid w:val="008721F3"/>
    <w:rsid w:val="008723D0"/>
    <w:rsid w:val="0087322E"/>
    <w:rsid w:val="008737A2"/>
    <w:rsid w:val="00873D29"/>
    <w:rsid w:val="00874072"/>
    <w:rsid w:val="00874321"/>
    <w:rsid w:val="0087557F"/>
    <w:rsid w:val="00875C9C"/>
    <w:rsid w:val="0087621E"/>
    <w:rsid w:val="00877BA3"/>
    <w:rsid w:val="0088007A"/>
    <w:rsid w:val="008802D8"/>
    <w:rsid w:val="00880B91"/>
    <w:rsid w:val="00882971"/>
    <w:rsid w:val="00882A7B"/>
    <w:rsid w:val="00882D21"/>
    <w:rsid w:val="00884616"/>
    <w:rsid w:val="008846B3"/>
    <w:rsid w:val="0088536F"/>
    <w:rsid w:val="008858B0"/>
    <w:rsid w:val="00885F82"/>
    <w:rsid w:val="008867AD"/>
    <w:rsid w:val="008868E7"/>
    <w:rsid w:val="00886A68"/>
    <w:rsid w:val="00886F1C"/>
    <w:rsid w:val="00886F8F"/>
    <w:rsid w:val="00887A32"/>
    <w:rsid w:val="0089032C"/>
    <w:rsid w:val="00891364"/>
    <w:rsid w:val="008916BC"/>
    <w:rsid w:val="00891994"/>
    <w:rsid w:val="00891E99"/>
    <w:rsid w:val="0089220E"/>
    <w:rsid w:val="00892A3A"/>
    <w:rsid w:val="008937D9"/>
    <w:rsid w:val="00893EF6"/>
    <w:rsid w:val="00895951"/>
    <w:rsid w:val="00895BDE"/>
    <w:rsid w:val="008971BE"/>
    <w:rsid w:val="00897EC7"/>
    <w:rsid w:val="008A2012"/>
    <w:rsid w:val="008A2396"/>
    <w:rsid w:val="008A2C78"/>
    <w:rsid w:val="008A3295"/>
    <w:rsid w:val="008A3595"/>
    <w:rsid w:val="008A366B"/>
    <w:rsid w:val="008A3737"/>
    <w:rsid w:val="008A38A4"/>
    <w:rsid w:val="008A38ED"/>
    <w:rsid w:val="008A4D05"/>
    <w:rsid w:val="008A4E1B"/>
    <w:rsid w:val="008A5332"/>
    <w:rsid w:val="008A585C"/>
    <w:rsid w:val="008A685A"/>
    <w:rsid w:val="008A6DC5"/>
    <w:rsid w:val="008A7AC9"/>
    <w:rsid w:val="008A7FF2"/>
    <w:rsid w:val="008B0A5F"/>
    <w:rsid w:val="008B0F8E"/>
    <w:rsid w:val="008B1514"/>
    <w:rsid w:val="008B226D"/>
    <w:rsid w:val="008B34F8"/>
    <w:rsid w:val="008B3BCF"/>
    <w:rsid w:val="008B48C1"/>
    <w:rsid w:val="008B4DEA"/>
    <w:rsid w:val="008B4E90"/>
    <w:rsid w:val="008B599B"/>
    <w:rsid w:val="008B59BA"/>
    <w:rsid w:val="008B7353"/>
    <w:rsid w:val="008C0C51"/>
    <w:rsid w:val="008C1A7D"/>
    <w:rsid w:val="008C2CF2"/>
    <w:rsid w:val="008C2EDB"/>
    <w:rsid w:val="008C31BE"/>
    <w:rsid w:val="008C56DE"/>
    <w:rsid w:val="008C5C55"/>
    <w:rsid w:val="008C5D16"/>
    <w:rsid w:val="008C78EE"/>
    <w:rsid w:val="008D06AE"/>
    <w:rsid w:val="008D1D15"/>
    <w:rsid w:val="008D1DCC"/>
    <w:rsid w:val="008D1F12"/>
    <w:rsid w:val="008D225B"/>
    <w:rsid w:val="008D3978"/>
    <w:rsid w:val="008D4030"/>
    <w:rsid w:val="008D4CFB"/>
    <w:rsid w:val="008D4E7F"/>
    <w:rsid w:val="008D5820"/>
    <w:rsid w:val="008D588F"/>
    <w:rsid w:val="008D5E10"/>
    <w:rsid w:val="008D6309"/>
    <w:rsid w:val="008D7016"/>
    <w:rsid w:val="008D7E96"/>
    <w:rsid w:val="008E0CFB"/>
    <w:rsid w:val="008E1277"/>
    <w:rsid w:val="008E1C73"/>
    <w:rsid w:val="008E21AC"/>
    <w:rsid w:val="008E32AA"/>
    <w:rsid w:val="008E44DC"/>
    <w:rsid w:val="008E4FC6"/>
    <w:rsid w:val="008E628E"/>
    <w:rsid w:val="008E63A6"/>
    <w:rsid w:val="008E6C53"/>
    <w:rsid w:val="008E6E06"/>
    <w:rsid w:val="008E6EEA"/>
    <w:rsid w:val="008E7551"/>
    <w:rsid w:val="008E765A"/>
    <w:rsid w:val="008F004C"/>
    <w:rsid w:val="008F03F6"/>
    <w:rsid w:val="008F099A"/>
    <w:rsid w:val="008F0E1C"/>
    <w:rsid w:val="008F12EE"/>
    <w:rsid w:val="008F1FC6"/>
    <w:rsid w:val="008F28A7"/>
    <w:rsid w:val="008F41AB"/>
    <w:rsid w:val="008F54E9"/>
    <w:rsid w:val="008F6328"/>
    <w:rsid w:val="008F6679"/>
    <w:rsid w:val="008F6C43"/>
    <w:rsid w:val="008F76FE"/>
    <w:rsid w:val="008F7851"/>
    <w:rsid w:val="008F7E4B"/>
    <w:rsid w:val="0090044D"/>
    <w:rsid w:val="00900B34"/>
    <w:rsid w:val="009012B1"/>
    <w:rsid w:val="00901E7A"/>
    <w:rsid w:val="0090411F"/>
    <w:rsid w:val="00905CE0"/>
    <w:rsid w:val="00906E7D"/>
    <w:rsid w:val="0090787B"/>
    <w:rsid w:val="00907AB6"/>
    <w:rsid w:val="00910F08"/>
    <w:rsid w:val="00911088"/>
    <w:rsid w:val="009116FB"/>
    <w:rsid w:val="009120A6"/>
    <w:rsid w:val="009122E8"/>
    <w:rsid w:val="00912798"/>
    <w:rsid w:val="009132B7"/>
    <w:rsid w:val="00914011"/>
    <w:rsid w:val="009140ED"/>
    <w:rsid w:val="00914136"/>
    <w:rsid w:val="009153A0"/>
    <w:rsid w:val="00915B71"/>
    <w:rsid w:val="00915CA0"/>
    <w:rsid w:val="00916BEE"/>
    <w:rsid w:val="009172DE"/>
    <w:rsid w:val="00917A6A"/>
    <w:rsid w:val="00917DDC"/>
    <w:rsid w:val="00917FAD"/>
    <w:rsid w:val="009200C9"/>
    <w:rsid w:val="009207ED"/>
    <w:rsid w:val="009216F0"/>
    <w:rsid w:val="00921D5E"/>
    <w:rsid w:val="00921E02"/>
    <w:rsid w:val="00922283"/>
    <w:rsid w:val="00922704"/>
    <w:rsid w:val="00922C50"/>
    <w:rsid w:val="00923330"/>
    <w:rsid w:val="00924039"/>
    <w:rsid w:val="00924D9B"/>
    <w:rsid w:val="00925238"/>
    <w:rsid w:val="0092541D"/>
    <w:rsid w:val="00925704"/>
    <w:rsid w:val="00925D2F"/>
    <w:rsid w:val="009267DF"/>
    <w:rsid w:val="00927051"/>
    <w:rsid w:val="00927509"/>
    <w:rsid w:val="00927C64"/>
    <w:rsid w:val="00930231"/>
    <w:rsid w:val="00930C94"/>
    <w:rsid w:val="009312F0"/>
    <w:rsid w:val="0093191E"/>
    <w:rsid w:val="00931E39"/>
    <w:rsid w:val="00931E96"/>
    <w:rsid w:val="00931F50"/>
    <w:rsid w:val="0093286D"/>
    <w:rsid w:val="009328AD"/>
    <w:rsid w:val="00932B8D"/>
    <w:rsid w:val="00932C7C"/>
    <w:rsid w:val="00933224"/>
    <w:rsid w:val="0093373F"/>
    <w:rsid w:val="00933F53"/>
    <w:rsid w:val="00934432"/>
    <w:rsid w:val="009349D4"/>
    <w:rsid w:val="00935203"/>
    <w:rsid w:val="00935375"/>
    <w:rsid w:val="00935382"/>
    <w:rsid w:val="0093545E"/>
    <w:rsid w:val="00935ADE"/>
    <w:rsid w:val="00935F2F"/>
    <w:rsid w:val="0093638A"/>
    <w:rsid w:val="009372B3"/>
    <w:rsid w:val="009373EA"/>
    <w:rsid w:val="00937F00"/>
    <w:rsid w:val="009406AB"/>
    <w:rsid w:val="00940716"/>
    <w:rsid w:val="00940CD1"/>
    <w:rsid w:val="00941272"/>
    <w:rsid w:val="009413EB"/>
    <w:rsid w:val="00941D5A"/>
    <w:rsid w:val="00942EC4"/>
    <w:rsid w:val="00945471"/>
    <w:rsid w:val="00945D9B"/>
    <w:rsid w:val="009479AF"/>
    <w:rsid w:val="00947AF7"/>
    <w:rsid w:val="009515D6"/>
    <w:rsid w:val="009519CA"/>
    <w:rsid w:val="009529A3"/>
    <w:rsid w:val="00953205"/>
    <w:rsid w:val="00953C12"/>
    <w:rsid w:val="00954505"/>
    <w:rsid w:val="00955ACF"/>
    <w:rsid w:val="0095609C"/>
    <w:rsid w:val="00956B60"/>
    <w:rsid w:val="009576F1"/>
    <w:rsid w:val="00957A75"/>
    <w:rsid w:val="00957C11"/>
    <w:rsid w:val="0096022D"/>
    <w:rsid w:val="0096090F"/>
    <w:rsid w:val="009612BC"/>
    <w:rsid w:val="0096218A"/>
    <w:rsid w:val="0096351B"/>
    <w:rsid w:val="0096365A"/>
    <w:rsid w:val="00963865"/>
    <w:rsid w:val="00963B82"/>
    <w:rsid w:val="00963B8D"/>
    <w:rsid w:val="00963C10"/>
    <w:rsid w:val="00963C96"/>
    <w:rsid w:val="009642FD"/>
    <w:rsid w:val="00965259"/>
    <w:rsid w:val="00965948"/>
    <w:rsid w:val="00965CBA"/>
    <w:rsid w:val="00966420"/>
    <w:rsid w:val="009703E2"/>
    <w:rsid w:val="00970A58"/>
    <w:rsid w:val="009718AB"/>
    <w:rsid w:val="00971981"/>
    <w:rsid w:val="00972818"/>
    <w:rsid w:val="00972C58"/>
    <w:rsid w:val="009732FA"/>
    <w:rsid w:val="0097444A"/>
    <w:rsid w:val="00974C36"/>
    <w:rsid w:val="00975176"/>
    <w:rsid w:val="00976F1A"/>
    <w:rsid w:val="00977454"/>
    <w:rsid w:val="00977691"/>
    <w:rsid w:val="00977AE3"/>
    <w:rsid w:val="009806E0"/>
    <w:rsid w:val="00980C88"/>
    <w:rsid w:val="009813F9"/>
    <w:rsid w:val="00981467"/>
    <w:rsid w:val="00981D10"/>
    <w:rsid w:val="0098234B"/>
    <w:rsid w:val="00982939"/>
    <w:rsid w:val="00982A7F"/>
    <w:rsid w:val="00982D11"/>
    <w:rsid w:val="00983F4C"/>
    <w:rsid w:val="009841A9"/>
    <w:rsid w:val="00984373"/>
    <w:rsid w:val="009844CA"/>
    <w:rsid w:val="00984959"/>
    <w:rsid w:val="00985353"/>
    <w:rsid w:val="009854D2"/>
    <w:rsid w:val="009867D9"/>
    <w:rsid w:val="00986F2B"/>
    <w:rsid w:val="00987D74"/>
    <w:rsid w:val="0099066A"/>
    <w:rsid w:val="00990B35"/>
    <w:rsid w:val="00991277"/>
    <w:rsid w:val="00991FD2"/>
    <w:rsid w:val="0099216C"/>
    <w:rsid w:val="00992547"/>
    <w:rsid w:val="0099307F"/>
    <w:rsid w:val="00993D47"/>
    <w:rsid w:val="0099485A"/>
    <w:rsid w:val="00994FE5"/>
    <w:rsid w:val="009956B3"/>
    <w:rsid w:val="009959B3"/>
    <w:rsid w:val="00995BBF"/>
    <w:rsid w:val="0099644D"/>
    <w:rsid w:val="00996526"/>
    <w:rsid w:val="009972DB"/>
    <w:rsid w:val="009A01FE"/>
    <w:rsid w:val="009A04D5"/>
    <w:rsid w:val="009A062F"/>
    <w:rsid w:val="009A0C36"/>
    <w:rsid w:val="009A0E7E"/>
    <w:rsid w:val="009A15FA"/>
    <w:rsid w:val="009A1A29"/>
    <w:rsid w:val="009A2CD5"/>
    <w:rsid w:val="009A2EA5"/>
    <w:rsid w:val="009A316F"/>
    <w:rsid w:val="009A3568"/>
    <w:rsid w:val="009A3C54"/>
    <w:rsid w:val="009A5036"/>
    <w:rsid w:val="009A6105"/>
    <w:rsid w:val="009A6712"/>
    <w:rsid w:val="009A71FF"/>
    <w:rsid w:val="009A7894"/>
    <w:rsid w:val="009B2AE5"/>
    <w:rsid w:val="009B2EC8"/>
    <w:rsid w:val="009B346E"/>
    <w:rsid w:val="009B5E0E"/>
    <w:rsid w:val="009B6439"/>
    <w:rsid w:val="009B6876"/>
    <w:rsid w:val="009B7023"/>
    <w:rsid w:val="009B73F2"/>
    <w:rsid w:val="009C1442"/>
    <w:rsid w:val="009C2263"/>
    <w:rsid w:val="009C3352"/>
    <w:rsid w:val="009C3B44"/>
    <w:rsid w:val="009C4B11"/>
    <w:rsid w:val="009C520F"/>
    <w:rsid w:val="009C56FD"/>
    <w:rsid w:val="009C612E"/>
    <w:rsid w:val="009C799E"/>
    <w:rsid w:val="009D0040"/>
    <w:rsid w:val="009D0D70"/>
    <w:rsid w:val="009D111E"/>
    <w:rsid w:val="009D1199"/>
    <w:rsid w:val="009D28AC"/>
    <w:rsid w:val="009D3046"/>
    <w:rsid w:val="009D3476"/>
    <w:rsid w:val="009D3815"/>
    <w:rsid w:val="009D3CE5"/>
    <w:rsid w:val="009D444A"/>
    <w:rsid w:val="009D47CF"/>
    <w:rsid w:val="009D5022"/>
    <w:rsid w:val="009D6FF4"/>
    <w:rsid w:val="009D7098"/>
    <w:rsid w:val="009E0069"/>
    <w:rsid w:val="009E0347"/>
    <w:rsid w:val="009E0B77"/>
    <w:rsid w:val="009E2FBE"/>
    <w:rsid w:val="009E3349"/>
    <w:rsid w:val="009E3AB0"/>
    <w:rsid w:val="009E3F30"/>
    <w:rsid w:val="009E6E01"/>
    <w:rsid w:val="009F0369"/>
    <w:rsid w:val="009F07FF"/>
    <w:rsid w:val="009F1B97"/>
    <w:rsid w:val="009F2D3A"/>
    <w:rsid w:val="009F40A2"/>
    <w:rsid w:val="009F61EF"/>
    <w:rsid w:val="009F6F10"/>
    <w:rsid w:val="009F715F"/>
    <w:rsid w:val="009F7D94"/>
    <w:rsid w:val="00A00138"/>
    <w:rsid w:val="00A012DD"/>
    <w:rsid w:val="00A01739"/>
    <w:rsid w:val="00A02135"/>
    <w:rsid w:val="00A054CE"/>
    <w:rsid w:val="00A07885"/>
    <w:rsid w:val="00A0790F"/>
    <w:rsid w:val="00A07A77"/>
    <w:rsid w:val="00A1054B"/>
    <w:rsid w:val="00A10EA8"/>
    <w:rsid w:val="00A11218"/>
    <w:rsid w:val="00A11415"/>
    <w:rsid w:val="00A11432"/>
    <w:rsid w:val="00A11BE8"/>
    <w:rsid w:val="00A11CC0"/>
    <w:rsid w:val="00A121F6"/>
    <w:rsid w:val="00A12FA7"/>
    <w:rsid w:val="00A15261"/>
    <w:rsid w:val="00A15835"/>
    <w:rsid w:val="00A1624B"/>
    <w:rsid w:val="00A17ADE"/>
    <w:rsid w:val="00A211ED"/>
    <w:rsid w:val="00A21789"/>
    <w:rsid w:val="00A217A2"/>
    <w:rsid w:val="00A2188F"/>
    <w:rsid w:val="00A2250B"/>
    <w:rsid w:val="00A23391"/>
    <w:rsid w:val="00A257B2"/>
    <w:rsid w:val="00A258F4"/>
    <w:rsid w:val="00A2660F"/>
    <w:rsid w:val="00A26A1A"/>
    <w:rsid w:val="00A27D29"/>
    <w:rsid w:val="00A303A0"/>
    <w:rsid w:val="00A306BF"/>
    <w:rsid w:val="00A30A45"/>
    <w:rsid w:val="00A30AD2"/>
    <w:rsid w:val="00A31DE6"/>
    <w:rsid w:val="00A3229B"/>
    <w:rsid w:val="00A32942"/>
    <w:rsid w:val="00A3303E"/>
    <w:rsid w:val="00A34028"/>
    <w:rsid w:val="00A34182"/>
    <w:rsid w:val="00A34392"/>
    <w:rsid w:val="00A343B3"/>
    <w:rsid w:val="00A34752"/>
    <w:rsid w:val="00A35D8F"/>
    <w:rsid w:val="00A3612E"/>
    <w:rsid w:val="00A36566"/>
    <w:rsid w:val="00A37198"/>
    <w:rsid w:val="00A40461"/>
    <w:rsid w:val="00A410F6"/>
    <w:rsid w:val="00A4120D"/>
    <w:rsid w:val="00A419FB"/>
    <w:rsid w:val="00A41F51"/>
    <w:rsid w:val="00A43087"/>
    <w:rsid w:val="00A4396E"/>
    <w:rsid w:val="00A43B23"/>
    <w:rsid w:val="00A4417B"/>
    <w:rsid w:val="00A443AF"/>
    <w:rsid w:val="00A44698"/>
    <w:rsid w:val="00A449FA"/>
    <w:rsid w:val="00A4695F"/>
    <w:rsid w:val="00A50B34"/>
    <w:rsid w:val="00A5181E"/>
    <w:rsid w:val="00A52894"/>
    <w:rsid w:val="00A52CA0"/>
    <w:rsid w:val="00A52D67"/>
    <w:rsid w:val="00A53C90"/>
    <w:rsid w:val="00A54FF4"/>
    <w:rsid w:val="00A5590F"/>
    <w:rsid w:val="00A55ABB"/>
    <w:rsid w:val="00A5676E"/>
    <w:rsid w:val="00A60563"/>
    <w:rsid w:val="00A6059B"/>
    <w:rsid w:val="00A60DC4"/>
    <w:rsid w:val="00A61449"/>
    <w:rsid w:val="00A62337"/>
    <w:rsid w:val="00A6312B"/>
    <w:rsid w:val="00A63360"/>
    <w:rsid w:val="00A639DE"/>
    <w:rsid w:val="00A6410A"/>
    <w:rsid w:val="00A645F6"/>
    <w:rsid w:val="00A65175"/>
    <w:rsid w:val="00A65191"/>
    <w:rsid w:val="00A65851"/>
    <w:rsid w:val="00A65AD4"/>
    <w:rsid w:val="00A66633"/>
    <w:rsid w:val="00A66BB4"/>
    <w:rsid w:val="00A671D2"/>
    <w:rsid w:val="00A67CAE"/>
    <w:rsid w:val="00A71374"/>
    <w:rsid w:val="00A72B44"/>
    <w:rsid w:val="00A72FC9"/>
    <w:rsid w:val="00A73133"/>
    <w:rsid w:val="00A7353D"/>
    <w:rsid w:val="00A73BD9"/>
    <w:rsid w:val="00A750DE"/>
    <w:rsid w:val="00A7572B"/>
    <w:rsid w:val="00A76457"/>
    <w:rsid w:val="00A7668C"/>
    <w:rsid w:val="00A77B5D"/>
    <w:rsid w:val="00A77F97"/>
    <w:rsid w:val="00A805FF"/>
    <w:rsid w:val="00A8223E"/>
    <w:rsid w:val="00A82525"/>
    <w:rsid w:val="00A83C46"/>
    <w:rsid w:val="00A85089"/>
    <w:rsid w:val="00A85F53"/>
    <w:rsid w:val="00A8624E"/>
    <w:rsid w:val="00A863D0"/>
    <w:rsid w:val="00A865E0"/>
    <w:rsid w:val="00A868AC"/>
    <w:rsid w:val="00A8747C"/>
    <w:rsid w:val="00A879CC"/>
    <w:rsid w:val="00A87D81"/>
    <w:rsid w:val="00A90467"/>
    <w:rsid w:val="00A9087D"/>
    <w:rsid w:val="00A91933"/>
    <w:rsid w:val="00A92331"/>
    <w:rsid w:val="00A934EA"/>
    <w:rsid w:val="00A9378D"/>
    <w:rsid w:val="00A93FBE"/>
    <w:rsid w:val="00A9422F"/>
    <w:rsid w:val="00A9663B"/>
    <w:rsid w:val="00A96738"/>
    <w:rsid w:val="00A96A28"/>
    <w:rsid w:val="00A96C4A"/>
    <w:rsid w:val="00A970AF"/>
    <w:rsid w:val="00A97202"/>
    <w:rsid w:val="00A978FB"/>
    <w:rsid w:val="00A97BD0"/>
    <w:rsid w:val="00A97CD7"/>
    <w:rsid w:val="00AA075D"/>
    <w:rsid w:val="00AA17B8"/>
    <w:rsid w:val="00AA22D1"/>
    <w:rsid w:val="00AA2778"/>
    <w:rsid w:val="00AA2AC7"/>
    <w:rsid w:val="00AA2F96"/>
    <w:rsid w:val="00AA300C"/>
    <w:rsid w:val="00AA3C3C"/>
    <w:rsid w:val="00AA6263"/>
    <w:rsid w:val="00AA7249"/>
    <w:rsid w:val="00AB001F"/>
    <w:rsid w:val="00AB061C"/>
    <w:rsid w:val="00AB2A02"/>
    <w:rsid w:val="00AB2A54"/>
    <w:rsid w:val="00AB2F5C"/>
    <w:rsid w:val="00AB3044"/>
    <w:rsid w:val="00AB3838"/>
    <w:rsid w:val="00AB412C"/>
    <w:rsid w:val="00AB41BD"/>
    <w:rsid w:val="00AB4BA5"/>
    <w:rsid w:val="00AB52F5"/>
    <w:rsid w:val="00AB548C"/>
    <w:rsid w:val="00AB5BAA"/>
    <w:rsid w:val="00AB6F57"/>
    <w:rsid w:val="00AB77E4"/>
    <w:rsid w:val="00AB7FE9"/>
    <w:rsid w:val="00ABA4FB"/>
    <w:rsid w:val="00AC0203"/>
    <w:rsid w:val="00AC299F"/>
    <w:rsid w:val="00AC65ED"/>
    <w:rsid w:val="00AD033C"/>
    <w:rsid w:val="00AD157E"/>
    <w:rsid w:val="00AD3141"/>
    <w:rsid w:val="00AD3AC1"/>
    <w:rsid w:val="00AD420E"/>
    <w:rsid w:val="00AD49B6"/>
    <w:rsid w:val="00AD600F"/>
    <w:rsid w:val="00AD627B"/>
    <w:rsid w:val="00AD62B8"/>
    <w:rsid w:val="00AD761D"/>
    <w:rsid w:val="00AE1185"/>
    <w:rsid w:val="00AE17D8"/>
    <w:rsid w:val="00AE1C2B"/>
    <w:rsid w:val="00AE22E6"/>
    <w:rsid w:val="00AE2FFC"/>
    <w:rsid w:val="00AE3C1C"/>
    <w:rsid w:val="00AE4EE2"/>
    <w:rsid w:val="00AE5B88"/>
    <w:rsid w:val="00AE611C"/>
    <w:rsid w:val="00AE68ED"/>
    <w:rsid w:val="00AE692C"/>
    <w:rsid w:val="00AE6D07"/>
    <w:rsid w:val="00AE77CC"/>
    <w:rsid w:val="00AF0CDB"/>
    <w:rsid w:val="00AF11BA"/>
    <w:rsid w:val="00AF1731"/>
    <w:rsid w:val="00AF2BA0"/>
    <w:rsid w:val="00AF2BFD"/>
    <w:rsid w:val="00AF4531"/>
    <w:rsid w:val="00AF4874"/>
    <w:rsid w:val="00AF6C42"/>
    <w:rsid w:val="00AF7927"/>
    <w:rsid w:val="00AF7E78"/>
    <w:rsid w:val="00AF7F00"/>
    <w:rsid w:val="00B00353"/>
    <w:rsid w:val="00B0113C"/>
    <w:rsid w:val="00B01D88"/>
    <w:rsid w:val="00B02826"/>
    <w:rsid w:val="00B0320F"/>
    <w:rsid w:val="00B062E4"/>
    <w:rsid w:val="00B0731E"/>
    <w:rsid w:val="00B073F5"/>
    <w:rsid w:val="00B1075A"/>
    <w:rsid w:val="00B108B9"/>
    <w:rsid w:val="00B109D2"/>
    <w:rsid w:val="00B12DBD"/>
    <w:rsid w:val="00B13270"/>
    <w:rsid w:val="00B134DD"/>
    <w:rsid w:val="00B13E7A"/>
    <w:rsid w:val="00B14135"/>
    <w:rsid w:val="00B14C19"/>
    <w:rsid w:val="00B15012"/>
    <w:rsid w:val="00B16688"/>
    <w:rsid w:val="00B17822"/>
    <w:rsid w:val="00B17CFA"/>
    <w:rsid w:val="00B20A34"/>
    <w:rsid w:val="00B23ED5"/>
    <w:rsid w:val="00B23EED"/>
    <w:rsid w:val="00B2430F"/>
    <w:rsid w:val="00B255DB"/>
    <w:rsid w:val="00B25716"/>
    <w:rsid w:val="00B259DC"/>
    <w:rsid w:val="00B26BA5"/>
    <w:rsid w:val="00B27781"/>
    <w:rsid w:val="00B300EE"/>
    <w:rsid w:val="00B30F6D"/>
    <w:rsid w:val="00B31492"/>
    <w:rsid w:val="00B31EA0"/>
    <w:rsid w:val="00B339E5"/>
    <w:rsid w:val="00B33C3F"/>
    <w:rsid w:val="00B33F9B"/>
    <w:rsid w:val="00B341F5"/>
    <w:rsid w:val="00B342DD"/>
    <w:rsid w:val="00B344F0"/>
    <w:rsid w:val="00B3467F"/>
    <w:rsid w:val="00B3502D"/>
    <w:rsid w:val="00B37151"/>
    <w:rsid w:val="00B375F7"/>
    <w:rsid w:val="00B376E0"/>
    <w:rsid w:val="00B37EF8"/>
    <w:rsid w:val="00B40BF6"/>
    <w:rsid w:val="00B40FD0"/>
    <w:rsid w:val="00B411F3"/>
    <w:rsid w:val="00B415BB"/>
    <w:rsid w:val="00B42B6F"/>
    <w:rsid w:val="00B4347E"/>
    <w:rsid w:val="00B43BF5"/>
    <w:rsid w:val="00B43D47"/>
    <w:rsid w:val="00B44084"/>
    <w:rsid w:val="00B44558"/>
    <w:rsid w:val="00B4458F"/>
    <w:rsid w:val="00B44937"/>
    <w:rsid w:val="00B44A90"/>
    <w:rsid w:val="00B4731B"/>
    <w:rsid w:val="00B47B92"/>
    <w:rsid w:val="00B51F35"/>
    <w:rsid w:val="00B5206B"/>
    <w:rsid w:val="00B53B15"/>
    <w:rsid w:val="00B548D3"/>
    <w:rsid w:val="00B5496C"/>
    <w:rsid w:val="00B55402"/>
    <w:rsid w:val="00B55863"/>
    <w:rsid w:val="00B55AEF"/>
    <w:rsid w:val="00B55CF0"/>
    <w:rsid w:val="00B56554"/>
    <w:rsid w:val="00B56D5E"/>
    <w:rsid w:val="00B57A0D"/>
    <w:rsid w:val="00B57A99"/>
    <w:rsid w:val="00B57FBF"/>
    <w:rsid w:val="00B604DC"/>
    <w:rsid w:val="00B60964"/>
    <w:rsid w:val="00B618BE"/>
    <w:rsid w:val="00B6190F"/>
    <w:rsid w:val="00B61CB1"/>
    <w:rsid w:val="00B62070"/>
    <w:rsid w:val="00B626F3"/>
    <w:rsid w:val="00B628BE"/>
    <w:rsid w:val="00B635F8"/>
    <w:rsid w:val="00B65C46"/>
    <w:rsid w:val="00B6638F"/>
    <w:rsid w:val="00B7089A"/>
    <w:rsid w:val="00B722E7"/>
    <w:rsid w:val="00B729C1"/>
    <w:rsid w:val="00B72B09"/>
    <w:rsid w:val="00B732CD"/>
    <w:rsid w:val="00B7348C"/>
    <w:rsid w:val="00B74071"/>
    <w:rsid w:val="00B74484"/>
    <w:rsid w:val="00B7485C"/>
    <w:rsid w:val="00B74886"/>
    <w:rsid w:val="00B74983"/>
    <w:rsid w:val="00B80C57"/>
    <w:rsid w:val="00B812D9"/>
    <w:rsid w:val="00B81E0F"/>
    <w:rsid w:val="00B82350"/>
    <w:rsid w:val="00B8273A"/>
    <w:rsid w:val="00B82854"/>
    <w:rsid w:val="00B82A30"/>
    <w:rsid w:val="00B82DD0"/>
    <w:rsid w:val="00B832C9"/>
    <w:rsid w:val="00B85B8D"/>
    <w:rsid w:val="00B85BB0"/>
    <w:rsid w:val="00B86A97"/>
    <w:rsid w:val="00B86E3F"/>
    <w:rsid w:val="00B875BA"/>
    <w:rsid w:val="00B9005B"/>
    <w:rsid w:val="00B9178B"/>
    <w:rsid w:val="00B91867"/>
    <w:rsid w:val="00B9332C"/>
    <w:rsid w:val="00B937A9"/>
    <w:rsid w:val="00B93CE5"/>
    <w:rsid w:val="00B93CF1"/>
    <w:rsid w:val="00B93E26"/>
    <w:rsid w:val="00B947F6"/>
    <w:rsid w:val="00B94902"/>
    <w:rsid w:val="00B95C65"/>
    <w:rsid w:val="00B96709"/>
    <w:rsid w:val="00B96824"/>
    <w:rsid w:val="00B96C6A"/>
    <w:rsid w:val="00B96CF8"/>
    <w:rsid w:val="00B976B5"/>
    <w:rsid w:val="00B97A30"/>
    <w:rsid w:val="00B97AB1"/>
    <w:rsid w:val="00BA023A"/>
    <w:rsid w:val="00BA08E4"/>
    <w:rsid w:val="00BA1349"/>
    <w:rsid w:val="00BA1556"/>
    <w:rsid w:val="00BA1657"/>
    <w:rsid w:val="00BA1D3D"/>
    <w:rsid w:val="00BA2699"/>
    <w:rsid w:val="00BA3EDD"/>
    <w:rsid w:val="00BA4148"/>
    <w:rsid w:val="00BA4279"/>
    <w:rsid w:val="00BA46A8"/>
    <w:rsid w:val="00BA4770"/>
    <w:rsid w:val="00BA4F52"/>
    <w:rsid w:val="00BA51FC"/>
    <w:rsid w:val="00BA58F7"/>
    <w:rsid w:val="00BA5CBA"/>
    <w:rsid w:val="00BA5D2F"/>
    <w:rsid w:val="00BA6087"/>
    <w:rsid w:val="00BA6610"/>
    <w:rsid w:val="00BA6708"/>
    <w:rsid w:val="00BA75E2"/>
    <w:rsid w:val="00BA9241"/>
    <w:rsid w:val="00BB11E7"/>
    <w:rsid w:val="00BB2AB1"/>
    <w:rsid w:val="00BB6160"/>
    <w:rsid w:val="00BB6CC4"/>
    <w:rsid w:val="00BB6D03"/>
    <w:rsid w:val="00BB6F85"/>
    <w:rsid w:val="00BB70D0"/>
    <w:rsid w:val="00BC22D6"/>
    <w:rsid w:val="00BC3E5E"/>
    <w:rsid w:val="00BC4DDA"/>
    <w:rsid w:val="00BC5484"/>
    <w:rsid w:val="00BC614E"/>
    <w:rsid w:val="00BC614F"/>
    <w:rsid w:val="00BC62E0"/>
    <w:rsid w:val="00BC6F4B"/>
    <w:rsid w:val="00BC7531"/>
    <w:rsid w:val="00BC7AD7"/>
    <w:rsid w:val="00BC7C7B"/>
    <w:rsid w:val="00BC7FBC"/>
    <w:rsid w:val="00BC7FE9"/>
    <w:rsid w:val="00BD09B4"/>
    <w:rsid w:val="00BD10C5"/>
    <w:rsid w:val="00BD1D37"/>
    <w:rsid w:val="00BD32CA"/>
    <w:rsid w:val="00BD63E2"/>
    <w:rsid w:val="00BD72EE"/>
    <w:rsid w:val="00BD7995"/>
    <w:rsid w:val="00BE0B9D"/>
    <w:rsid w:val="00BE2A75"/>
    <w:rsid w:val="00BE303B"/>
    <w:rsid w:val="00BE30FD"/>
    <w:rsid w:val="00BE360E"/>
    <w:rsid w:val="00BE3EE3"/>
    <w:rsid w:val="00BE4AEC"/>
    <w:rsid w:val="00BE4B9F"/>
    <w:rsid w:val="00BE55DA"/>
    <w:rsid w:val="00BE5FEE"/>
    <w:rsid w:val="00BE63DC"/>
    <w:rsid w:val="00BE6488"/>
    <w:rsid w:val="00BE72DA"/>
    <w:rsid w:val="00BE796F"/>
    <w:rsid w:val="00BE7F8D"/>
    <w:rsid w:val="00BF0130"/>
    <w:rsid w:val="00BF053E"/>
    <w:rsid w:val="00BF10AC"/>
    <w:rsid w:val="00BF11A6"/>
    <w:rsid w:val="00BF1AB5"/>
    <w:rsid w:val="00BF2C87"/>
    <w:rsid w:val="00BF36C7"/>
    <w:rsid w:val="00BF389F"/>
    <w:rsid w:val="00BF5FEB"/>
    <w:rsid w:val="00BF612F"/>
    <w:rsid w:val="00BF6EF8"/>
    <w:rsid w:val="00BF75C0"/>
    <w:rsid w:val="00BF76D2"/>
    <w:rsid w:val="00BF77FE"/>
    <w:rsid w:val="00BF7C7B"/>
    <w:rsid w:val="00BF7DF7"/>
    <w:rsid w:val="00BF7EA0"/>
    <w:rsid w:val="00C0032D"/>
    <w:rsid w:val="00C007A5"/>
    <w:rsid w:val="00C01451"/>
    <w:rsid w:val="00C01EA2"/>
    <w:rsid w:val="00C04EAB"/>
    <w:rsid w:val="00C05E4B"/>
    <w:rsid w:val="00C06391"/>
    <w:rsid w:val="00C06C48"/>
    <w:rsid w:val="00C0704B"/>
    <w:rsid w:val="00C07A28"/>
    <w:rsid w:val="00C1002D"/>
    <w:rsid w:val="00C10342"/>
    <w:rsid w:val="00C105A6"/>
    <w:rsid w:val="00C11E9A"/>
    <w:rsid w:val="00C12BA6"/>
    <w:rsid w:val="00C12EF8"/>
    <w:rsid w:val="00C1326A"/>
    <w:rsid w:val="00C1344F"/>
    <w:rsid w:val="00C13DEF"/>
    <w:rsid w:val="00C14317"/>
    <w:rsid w:val="00C1449A"/>
    <w:rsid w:val="00C14916"/>
    <w:rsid w:val="00C149BF"/>
    <w:rsid w:val="00C15555"/>
    <w:rsid w:val="00C158FF"/>
    <w:rsid w:val="00C1598F"/>
    <w:rsid w:val="00C15F44"/>
    <w:rsid w:val="00C168BD"/>
    <w:rsid w:val="00C200EA"/>
    <w:rsid w:val="00C2189B"/>
    <w:rsid w:val="00C21C90"/>
    <w:rsid w:val="00C22B9F"/>
    <w:rsid w:val="00C23709"/>
    <w:rsid w:val="00C2374F"/>
    <w:rsid w:val="00C248B5"/>
    <w:rsid w:val="00C24D95"/>
    <w:rsid w:val="00C253A5"/>
    <w:rsid w:val="00C257FA"/>
    <w:rsid w:val="00C26260"/>
    <w:rsid w:val="00C26451"/>
    <w:rsid w:val="00C26CFE"/>
    <w:rsid w:val="00C26F20"/>
    <w:rsid w:val="00C27C05"/>
    <w:rsid w:val="00C30AA4"/>
    <w:rsid w:val="00C32A42"/>
    <w:rsid w:val="00C32BD2"/>
    <w:rsid w:val="00C334AE"/>
    <w:rsid w:val="00C33727"/>
    <w:rsid w:val="00C34D42"/>
    <w:rsid w:val="00C3527B"/>
    <w:rsid w:val="00C358AE"/>
    <w:rsid w:val="00C367AC"/>
    <w:rsid w:val="00C36B60"/>
    <w:rsid w:val="00C41089"/>
    <w:rsid w:val="00C42E97"/>
    <w:rsid w:val="00C43504"/>
    <w:rsid w:val="00C437EA"/>
    <w:rsid w:val="00C44BC1"/>
    <w:rsid w:val="00C45067"/>
    <w:rsid w:val="00C50431"/>
    <w:rsid w:val="00C50952"/>
    <w:rsid w:val="00C50A88"/>
    <w:rsid w:val="00C5122A"/>
    <w:rsid w:val="00C51327"/>
    <w:rsid w:val="00C5203C"/>
    <w:rsid w:val="00C52276"/>
    <w:rsid w:val="00C5302E"/>
    <w:rsid w:val="00C53E66"/>
    <w:rsid w:val="00C548C8"/>
    <w:rsid w:val="00C549AD"/>
    <w:rsid w:val="00C55CDE"/>
    <w:rsid w:val="00C57707"/>
    <w:rsid w:val="00C57AC8"/>
    <w:rsid w:val="00C57F04"/>
    <w:rsid w:val="00C60BD8"/>
    <w:rsid w:val="00C60EF8"/>
    <w:rsid w:val="00C6157C"/>
    <w:rsid w:val="00C61BAC"/>
    <w:rsid w:val="00C620F0"/>
    <w:rsid w:val="00C64259"/>
    <w:rsid w:val="00C646F9"/>
    <w:rsid w:val="00C662DD"/>
    <w:rsid w:val="00C66478"/>
    <w:rsid w:val="00C664D8"/>
    <w:rsid w:val="00C6672A"/>
    <w:rsid w:val="00C668A1"/>
    <w:rsid w:val="00C66CC9"/>
    <w:rsid w:val="00C70AED"/>
    <w:rsid w:val="00C70BBE"/>
    <w:rsid w:val="00C71031"/>
    <w:rsid w:val="00C71692"/>
    <w:rsid w:val="00C72589"/>
    <w:rsid w:val="00C72695"/>
    <w:rsid w:val="00C72BC4"/>
    <w:rsid w:val="00C731A5"/>
    <w:rsid w:val="00C75AE8"/>
    <w:rsid w:val="00C769CF"/>
    <w:rsid w:val="00C76D06"/>
    <w:rsid w:val="00C76DEC"/>
    <w:rsid w:val="00C77737"/>
    <w:rsid w:val="00C7777B"/>
    <w:rsid w:val="00C801F1"/>
    <w:rsid w:val="00C80740"/>
    <w:rsid w:val="00C809C9"/>
    <w:rsid w:val="00C80D46"/>
    <w:rsid w:val="00C813DA"/>
    <w:rsid w:val="00C814D8"/>
    <w:rsid w:val="00C81907"/>
    <w:rsid w:val="00C81EC9"/>
    <w:rsid w:val="00C81FDD"/>
    <w:rsid w:val="00C82A25"/>
    <w:rsid w:val="00C837B6"/>
    <w:rsid w:val="00C83859"/>
    <w:rsid w:val="00C83E6C"/>
    <w:rsid w:val="00C84436"/>
    <w:rsid w:val="00C85AF7"/>
    <w:rsid w:val="00C85C90"/>
    <w:rsid w:val="00C86B04"/>
    <w:rsid w:val="00C8735B"/>
    <w:rsid w:val="00C87CB1"/>
    <w:rsid w:val="00C901D3"/>
    <w:rsid w:val="00C907FA"/>
    <w:rsid w:val="00C90ACC"/>
    <w:rsid w:val="00C9153A"/>
    <w:rsid w:val="00C92FC0"/>
    <w:rsid w:val="00C93451"/>
    <w:rsid w:val="00C93D04"/>
    <w:rsid w:val="00C93D44"/>
    <w:rsid w:val="00C93D8C"/>
    <w:rsid w:val="00C93F71"/>
    <w:rsid w:val="00C94198"/>
    <w:rsid w:val="00C94E8E"/>
    <w:rsid w:val="00C95E7F"/>
    <w:rsid w:val="00C96096"/>
    <w:rsid w:val="00CA04A7"/>
    <w:rsid w:val="00CA0993"/>
    <w:rsid w:val="00CA0A2D"/>
    <w:rsid w:val="00CA0FC6"/>
    <w:rsid w:val="00CA1242"/>
    <w:rsid w:val="00CA2AFA"/>
    <w:rsid w:val="00CA2DC7"/>
    <w:rsid w:val="00CA3887"/>
    <w:rsid w:val="00CA48E5"/>
    <w:rsid w:val="00CA70F3"/>
    <w:rsid w:val="00CB08B6"/>
    <w:rsid w:val="00CB1C1C"/>
    <w:rsid w:val="00CB2189"/>
    <w:rsid w:val="00CB2614"/>
    <w:rsid w:val="00CB3AA0"/>
    <w:rsid w:val="00CB3EA3"/>
    <w:rsid w:val="00CB45B4"/>
    <w:rsid w:val="00CB46E2"/>
    <w:rsid w:val="00CB49B7"/>
    <w:rsid w:val="00CB4C4E"/>
    <w:rsid w:val="00CB4D99"/>
    <w:rsid w:val="00CB561B"/>
    <w:rsid w:val="00CB6042"/>
    <w:rsid w:val="00CB6F7A"/>
    <w:rsid w:val="00CC04CD"/>
    <w:rsid w:val="00CC1682"/>
    <w:rsid w:val="00CC1D14"/>
    <w:rsid w:val="00CC1F0B"/>
    <w:rsid w:val="00CC2063"/>
    <w:rsid w:val="00CC5255"/>
    <w:rsid w:val="00CC6591"/>
    <w:rsid w:val="00CC6A5D"/>
    <w:rsid w:val="00CC6BEC"/>
    <w:rsid w:val="00CD0409"/>
    <w:rsid w:val="00CD08DE"/>
    <w:rsid w:val="00CD0B62"/>
    <w:rsid w:val="00CD114A"/>
    <w:rsid w:val="00CD1290"/>
    <w:rsid w:val="00CD1404"/>
    <w:rsid w:val="00CD18D7"/>
    <w:rsid w:val="00CD1A34"/>
    <w:rsid w:val="00CD27FA"/>
    <w:rsid w:val="00CD39BE"/>
    <w:rsid w:val="00CD3CDE"/>
    <w:rsid w:val="00CD3E61"/>
    <w:rsid w:val="00CD4065"/>
    <w:rsid w:val="00CD4822"/>
    <w:rsid w:val="00CD4C40"/>
    <w:rsid w:val="00CD5AA2"/>
    <w:rsid w:val="00CD608B"/>
    <w:rsid w:val="00CD66DA"/>
    <w:rsid w:val="00CD785D"/>
    <w:rsid w:val="00CD7A6B"/>
    <w:rsid w:val="00CD7DEC"/>
    <w:rsid w:val="00CE2A65"/>
    <w:rsid w:val="00CE2E92"/>
    <w:rsid w:val="00CE301F"/>
    <w:rsid w:val="00CE333B"/>
    <w:rsid w:val="00CE33C1"/>
    <w:rsid w:val="00CE3C24"/>
    <w:rsid w:val="00CE598D"/>
    <w:rsid w:val="00CE5B3F"/>
    <w:rsid w:val="00CE5EA5"/>
    <w:rsid w:val="00CE6A36"/>
    <w:rsid w:val="00CE747C"/>
    <w:rsid w:val="00CF07F0"/>
    <w:rsid w:val="00CF1199"/>
    <w:rsid w:val="00CF1654"/>
    <w:rsid w:val="00CF2B0E"/>
    <w:rsid w:val="00CF2D7B"/>
    <w:rsid w:val="00CF4898"/>
    <w:rsid w:val="00CF4D13"/>
    <w:rsid w:val="00CF5B4B"/>
    <w:rsid w:val="00CF6D63"/>
    <w:rsid w:val="00CF6FF6"/>
    <w:rsid w:val="00D00C5D"/>
    <w:rsid w:val="00D01B6E"/>
    <w:rsid w:val="00D027C0"/>
    <w:rsid w:val="00D02AF5"/>
    <w:rsid w:val="00D04967"/>
    <w:rsid w:val="00D04E98"/>
    <w:rsid w:val="00D05B1F"/>
    <w:rsid w:val="00D06C8D"/>
    <w:rsid w:val="00D07673"/>
    <w:rsid w:val="00D077E7"/>
    <w:rsid w:val="00D10068"/>
    <w:rsid w:val="00D10FFA"/>
    <w:rsid w:val="00D142BD"/>
    <w:rsid w:val="00D15161"/>
    <w:rsid w:val="00D15632"/>
    <w:rsid w:val="00D1640A"/>
    <w:rsid w:val="00D16C7D"/>
    <w:rsid w:val="00D172EE"/>
    <w:rsid w:val="00D17437"/>
    <w:rsid w:val="00D20007"/>
    <w:rsid w:val="00D21A3C"/>
    <w:rsid w:val="00D22218"/>
    <w:rsid w:val="00D22353"/>
    <w:rsid w:val="00D2262D"/>
    <w:rsid w:val="00D22CDB"/>
    <w:rsid w:val="00D22DE9"/>
    <w:rsid w:val="00D23E4E"/>
    <w:rsid w:val="00D2426D"/>
    <w:rsid w:val="00D24386"/>
    <w:rsid w:val="00D24F9E"/>
    <w:rsid w:val="00D251AD"/>
    <w:rsid w:val="00D26CB2"/>
    <w:rsid w:val="00D27867"/>
    <w:rsid w:val="00D27F49"/>
    <w:rsid w:val="00D30BC2"/>
    <w:rsid w:val="00D316B3"/>
    <w:rsid w:val="00D31FC4"/>
    <w:rsid w:val="00D327D0"/>
    <w:rsid w:val="00D3408C"/>
    <w:rsid w:val="00D3434D"/>
    <w:rsid w:val="00D34AF1"/>
    <w:rsid w:val="00D34AF8"/>
    <w:rsid w:val="00D34D15"/>
    <w:rsid w:val="00D355CA"/>
    <w:rsid w:val="00D36263"/>
    <w:rsid w:val="00D36E13"/>
    <w:rsid w:val="00D36F45"/>
    <w:rsid w:val="00D37703"/>
    <w:rsid w:val="00D377BC"/>
    <w:rsid w:val="00D411FE"/>
    <w:rsid w:val="00D44F0A"/>
    <w:rsid w:val="00D453D9"/>
    <w:rsid w:val="00D462B8"/>
    <w:rsid w:val="00D47252"/>
    <w:rsid w:val="00D479AF"/>
    <w:rsid w:val="00D47A95"/>
    <w:rsid w:val="00D505D0"/>
    <w:rsid w:val="00D50975"/>
    <w:rsid w:val="00D51A42"/>
    <w:rsid w:val="00D53820"/>
    <w:rsid w:val="00D53DA2"/>
    <w:rsid w:val="00D540A5"/>
    <w:rsid w:val="00D54714"/>
    <w:rsid w:val="00D5528D"/>
    <w:rsid w:val="00D55433"/>
    <w:rsid w:val="00D55AA6"/>
    <w:rsid w:val="00D55AF6"/>
    <w:rsid w:val="00D560D4"/>
    <w:rsid w:val="00D571C4"/>
    <w:rsid w:val="00D57394"/>
    <w:rsid w:val="00D6025F"/>
    <w:rsid w:val="00D61AB0"/>
    <w:rsid w:val="00D626FE"/>
    <w:rsid w:val="00D633AE"/>
    <w:rsid w:val="00D636F9"/>
    <w:rsid w:val="00D637B8"/>
    <w:rsid w:val="00D638E0"/>
    <w:rsid w:val="00D63C8D"/>
    <w:rsid w:val="00D644D9"/>
    <w:rsid w:val="00D662FD"/>
    <w:rsid w:val="00D6656F"/>
    <w:rsid w:val="00D67196"/>
    <w:rsid w:val="00D67988"/>
    <w:rsid w:val="00D67E79"/>
    <w:rsid w:val="00D71C48"/>
    <w:rsid w:val="00D7222C"/>
    <w:rsid w:val="00D729F1"/>
    <w:rsid w:val="00D730CD"/>
    <w:rsid w:val="00D74288"/>
    <w:rsid w:val="00D74A38"/>
    <w:rsid w:val="00D75534"/>
    <w:rsid w:val="00D75800"/>
    <w:rsid w:val="00D76B66"/>
    <w:rsid w:val="00D77065"/>
    <w:rsid w:val="00D817CD"/>
    <w:rsid w:val="00D81BAD"/>
    <w:rsid w:val="00D82C4E"/>
    <w:rsid w:val="00D83A38"/>
    <w:rsid w:val="00D84C66"/>
    <w:rsid w:val="00D84D66"/>
    <w:rsid w:val="00D857DD"/>
    <w:rsid w:val="00D86474"/>
    <w:rsid w:val="00D866E2"/>
    <w:rsid w:val="00D86F8E"/>
    <w:rsid w:val="00D87497"/>
    <w:rsid w:val="00D87BF3"/>
    <w:rsid w:val="00D9056B"/>
    <w:rsid w:val="00D90859"/>
    <w:rsid w:val="00D910FC"/>
    <w:rsid w:val="00D91809"/>
    <w:rsid w:val="00D91BB6"/>
    <w:rsid w:val="00D922F4"/>
    <w:rsid w:val="00D92C9F"/>
    <w:rsid w:val="00D94C20"/>
    <w:rsid w:val="00D94D85"/>
    <w:rsid w:val="00D95433"/>
    <w:rsid w:val="00D95EAF"/>
    <w:rsid w:val="00D97156"/>
    <w:rsid w:val="00D9744B"/>
    <w:rsid w:val="00D977F3"/>
    <w:rsid w:val="00DA021C"/>
    <w:rsid w:val="00DA047F"/>
    <w:rsid w:val="00DA15D6"/>
    <w:rsid w:val="00DA169B"/>
    <w:rsid w:val="00DA36F5"/>
    <w:rsid w:val="00DA511E"/>
    <w:rsid w:val="00DA5232"/>
    <w:rsid w:val="00DA6FB2"/>
    <w:rsid w:val="00DA7730"/>
    <w:rsid w:val="00DB2AA5"/>
    <w:rsid w:val="00DB2D23"/>
    <w:rsid w:val="00DB3826"/>
    <w:rsid w:val="00DB412A"/>
    <w:rsid w:val="00DB5109"/>
    <w:rsid w:val="00DB540D"/>
    <w:rsid w:val="00DB6BDB"/>
    <w:rsid w:val="00DB7B00"/>
    <w:rsid w:val="00DC0CFF"/>
    <w:rsid w:val="00DC14A1"/>
    <w:rsid w:val="00DC229D"/>
    <w:rsid w:val="00DC28DB"/>
    <w:rsid w:val="00DC55C7"/>
    <w:rsid w:val="00DC5E1B"/>
    <w:rsid w:val="00DC7F96"/>
    <w:rsid w:val="00DD028A"/>
    <w:rsid w:val="00DD02EC"/>
    <w:rsid w:val="00DD0E7E"/>
    <w:rsid w:val="00DD1F41"/>
    <w:rsid w:val="00DD2679"/>
    <w:rsid w:val="00DD27F3"/>
    <w:rsid w:val="00DD28D8"/>
    <w:rsid w:val="00DD2A5D"/>
    <w:rsid w:val="00DD2F66"/>
    <w:rsid w:val="00DD3B7E"/>
    <w:rsid w:val="00DD3BEC"/>
    <w:rsid w:val="00DD4331"/>
    <w:rsid w:val="00DD4892"/>
    <w:rsid w:val="00DD4DB4"/>
    <w:rsid w:val="00DD5D21"/>
    <w:rsid w:val="00DD739F"/>
    <w:rsid w:val="00DD798D"/>
    <w:rsid w:val="00DD7FC1"/>
    <w:rsid w:val="00DE0496"/>
    <w:rsid w:val="00DE0677"/>
    <w:rsid w:val="00DE0D16"/>
    <w:rsid w:val="00DE147B"/>
    <w:rsid w:val="00DE1837"/>
    <w:rsid w:val="00DE29BD"/>
    <w:rsid w:val="00DE3236"/>
    <w:rsid w:val="00DE3E9B"/>
    <w:rsid w:val="00DE3EB6"/>
    <w:rsid w:val="00DE4BED"/>
    <w:rsid w:val="00DE6005"/>
    <w:rsid w:val="00DF099E"/>
    <w:rsid w:val="00DF0BFD"/>
    <w:rsid w:val="00DF1C60"/>
    <w:rsid w:val="00DF1F46"/>
    <w:rsid w:val="00DF1FE9"/>
    <w:rsid w:val="00DF238E"/>
    <w:rsid w:val="00DF2815"/>
    <w:rsid w:val="00DF2F98"/>
    <w:rsid w:val="00DF4343"/>
    <w:rsid w:val="00DF43B6"/>
    <w:rsid w:val="00DF4A71"/>
    <w:rsid w:val="00DF5C68"/>
    <w:rsid w:val="00DF751A"/>
    <w:rsid w:val="00DF76CD"/>
    <w:rsid w:val="00E011C2"/>
    <w:rsid w:val="00E0164F"/>
    <w:rsid w:val="00E02E3B"/>
    <w:rsid w:val="00E0377B"/>
    <w:rsid w:val="00E03A31"/>
    <w:rsid w:val="00E05A68"/>
    <w:rsid w:val="00E05EDF"/>
    <w:rsid w:val="00E0712A"/>
    <w:rsid w:val="00E077B7"/>
    <w:rsid w:val="00E07F14"/>
    <w:rsid w:val="00E104D2"/>
    <w:rsid w:val="00E11A76"/>
    <w:rsid w:val="00E121EA"/>
    <w:rsid w:val="00E12CD8"/>
    <w:rsid w:val="00E13ADF"/>
    <w:rsid w:val="00E13B99"/>
    <w:rsid w:val="00E13D60"/>
    <w:rsid w:val="00E14840"/>
    <w:rsid w:val="00E15075"/>
    <w:rsid w:val="00E15113"/>
    <w:rsid w:val="00E152BA"/>
    <w:rsid w:val="00E15F4A"/>
    <w:rsid w:val="00E1666F"/>
    <w:rsid w:val="00E1710C"/>
    <w:rsid w:val="00E17821"/>
    <w:rsid w:val="00E2010C"/>
    <w:rsid w:val="00E20C7C"/>
    <w:rsid w:val="00E213E1"/>
    <w:rsid w:val="00E2278F"/>
    <w:rsid w:val="00E22A1D"/>
    <w:rsid w:val="00E22DD9"/>
    <w:rsid w:val="00E22E20"/>
    <w:rsid w:val="00E23627"/>
    <w:rsid w:val="00E236B0"/>
    <w:rsid w:val="00E23C11"/>
    <w:rsid w:val="00E24462"/>
    <w:rsid w:val="00E24FE9"/>
    <w:rsid w:val="00E25653"/>
    <w:rsid w:val="00E2628C"/>
    <w:rsid w:val="00E276E1"/>
    <w:rsid w:val="00E27DC4"/>
    <w:rsid w:val="00E27E54"/>
    <w:rsid w:val="00E30233"/>
    <w:rsid w:val="00E306D6"/>
    <w:rsid w:val="00E315FF"/>
    <w:rsid w:val="00E3213A"/>
    <w:rsid w:val="00E32283"/>
    <w:rsid w:val="00E322DF"/>
    <w:rsid w:val="00E334F3"/>
    <w:rsid w:val="00E33BE1"/>
    <w:rsid w:val="00E33D78"/>
    <w:rsid w:val="00E343D6"/>
    <w:rsid w:val="00E3442A"/>
    <w:rsid w:val="00E36BE0"/>
    <w:rsid w:val="00E36C62"/>
    <w:rsid w:val="00E36EC9"/>
    <w:rsid w:val="00E36F21"/>
    <w:rsid w:val="00E374FB"/>
    <w:rsid w:val="00E37C6A"/>
    <w:rsid w:val="00E403EA"/>
    <w:rsid w:val="00E41DDD"/>
    <w:rsid w:val="00E422EB"/>
    <w:rsid w:val="00E42A13"/>
    <w:rsid w:val="00E42BCA"/>
    <w:rsid w:val="00E430EA"/>
    <w:rsid w:val="00E43675"/>
    <w:rsid w:val="00E442D0"/>
    <w:rsid w:val="00E44A1B"/>
    <w:rsid w:val="00E456DF"/>
    <w:rsid w:val="00E45C0D"/>
    <w:rsid w:val="00E45E72"/>
    <w:rsid w:val="00E469B1"/>
    <w:rsid w:val="00E505B7"/>
    <w:rsid w:val="00E507EA"/>
    <w:rsid w:val="00E51ACA"/>
    <w:rsid w:val="00E51D02"/>
    <w:rsid w:val="00E5309A"/>
    <w:rsid w:val="00E531C4"/>
    <w:rsid w:val="00E5329A"/>
    <w:rsid w:val="00E537B2"/>
    <w:rsid w:val="00E54896"/>
    <w:rsid w:val="00E54BDA"/>
    <w:rsid w:val="00E55342"/>
    <w:rsid w:val="00E60D70"/>
    <w:rsid w:val="00E60D89"/>
    <w:rsid w:val="00E60E66"/>
    <w:rsid w:val="00E61BD2"/>
    <w:rsid w:val="00E628D8"/>
    <w:rsid w:val="00E63D77"/>
    <w:rsid w:val="00E64101"/>
    <w:rsid w:val="00E6508C"/>
    <w:rsid w:val="00E65700"/>
    <w:rsid w:val="00E65B36"/>
    <w:rsid w:val="00E65B37"/>
    <w:rsid w:val="00E65F75"/>
    <w:rsid w:val="00E66038"/>
    <w:rsid w:val="00E664A9"/>
    <w:rsid w:val="00E67206"/>
    <w:rsid w:val="00E7036D"/>
    <w:rsid w:val="00E7110E"/>
    <w:rsid w:val="00E711E5"/>
    <w:rsid w:val="00E728B2"/>
    <w:rsid w:val="00E729D0"/>
    <w:rsid w:val="00E73713"/>
    <w:rsid w:val="00E73828"/>
    <w:rsid w:val="00E73C8D"/>
    <w:rsid w:val="00E7413F"/>
    <w:rsid w:val="00E74694"/>
    <w:rsid w:val="00E74809"/>
    <w:rsid w:val="00E74B51"/>
    <w:rsid w:val="00E74C7C"/>
    <w:rsid w:val="00E74F7C"/>
    <w:rsid w:val="00E7576F"/>
    <w:rsid w:val="00E7612D"/>
    <w:rsid w:val="00E768DE"/>
    <w:rsid w:val="00E76C23"/>
    <w:rsid w:val="00E76E23"/>
    <w:rsid w:val="00E77C46"/>
    <w:rsid w:val="00E811B9"/>
    <w:rsid w:val="00E81C54"/>
    <w:rsid w:val="00E81F53"/>
    <w:rsid w:val="00E82C00"/>
    <w:rsid w:val="00E83B2B"/>
    <w:rsid w:val="00E83EB9"/>
    <w:rsid w:val="00E8491A"/>
    <w:rsid w:val="00E849B7"/>
    <w:rsid w:val="00E84A6E"/>
    <w:rsid w:val="00E84EC8"/>
    <w:rsid w:val="00E8617C"/>
    <w:rsid w:val="00E86756"/>
    <w:rsid w:val="00E86CF6"/>
    <w:rsid w:val="00E90030"/>
    <w:rsid w:val="00E9134A"/>
    <w:rsid w:val="00E91568"/>
    <w:rsid w:val="00E916FB"/>
    <w:rsid w:val="00E91C65"/>
    <w:rsid w:val="00E92004"/>
    <w:rsid w:val="00E92478"/>
    <w:rsid w:val="00E92A86"/>
    <w:rsid w:val="00E92CE2"/>
    <w:rsid w:val="00E94948"/>
    <w:rsid w:val="00E95363"/>
    <w:rsid w:val="00E95546"/>
    <w:rsid w:val="00E95CD6"/>
    <w:rsid w:val="00E96FD8"/>
    <w:rsid w:val="00E9726C"/>
    <w:rsid w:val="00E97BD4"/>
    <w:rsid w:val="00EA020A"/>
    <w:rsid w:val="00EA041F"/>
    <w:rsid w:val="00EA0E7A"/>
    <w:rsid w:val="00EA1D36"/>
    <w:rsid w:val="00EA219B"/>
    <w:rsid w:val="00EA28DA"/>
    <w:rsid w:val="00EA38D2"/>
    <w:rsid w:val="00EA4F5C"/>
    <w:rsid w:val="00EA50E9"/>
    <w:rsid w:val="00EA5A1D"/>
    <w:rsid w:val="00EA5C59"/>
    <w:rsid w:val="00EA619E"/>
    <w:rsid w:val="00EA620D"/>
    <w:rsid w:val="00EA722C"/>
    <w:rsid w:val="00EA7A73"/>
    <w:rsid w:val="00EB008D"/>
    <w:rsid w:val="00EB05E5"/>
    <w:rsid w:val="00EB085A"/>
    <w:rsid w:val="00EB0D77"/>
    <w:rsid w:val="00EB1F58"/>
    <w:rsid w:val="00EB55D5"/>
    <w:rsid w:val="00EB55F3"/>
    <w:rsid w:val="00EB6391"/>
    <w:rsid w:val="00EB6B0B"/>
    <w:rsid w:val="00EB753A"/>
    <w:rsid w:val="00EB7663"/>
    <w:rsid w:val="00EC029B"/>
    <w:rsid w:val="00EC0EA7"/>
    <w:rsid w:val="00EC0FD2"/>
    <w:rsid w:val="00EC120C"/>
    <w:rsid w:val="00EC14BE"/>
    <w:rsid w:val="00EC1C7A"/>
    <w:rsid w:val="00EC28D4"/>
    <w:rsid w:val="00EC3EA0"/>
    <w:rsid w:val="00EC445E"/>
    <w:rsid w:val="00EC69A4"/>
    <w:rsid w:val="00EC6AD7"/>
    <w:rsid w:val="00EC72CF"/>
    <w:rsid w:val="00EC75BB"/>
    <w:rsid w:val="00EC7942"/>
    <w:rsid w:val="00EC7A19"/>
    <w:rsid w:val="00ED0460"/>
    <w:rsid w:val="00ED370F"/>
    <w:rsid w:val="00ED62D3"/>
    <w:rsid w:val="00ED6C75"/>
    <w:rsid w:val="00EE023F"/>
    <w:rsid w:val="00EE0482"/>
    <w:rsid w:val="00EE15F2"/>
    <w:rsid w:val="00EE1E3A"/>
    <w:rsid w:val="00EE21A8"/>
    <w:rsid w:val="00EE34CE"/>
    <w:rsid w:val="00EE3F99"/>
    <w:rsid w:val="00EE5312"/>
    <w:rsid w:val="00EE60C8"/>
    <w:rsid w:val="00EE6B64"/>
    <w:rsid w:val="00EE7A22"/>
    <w:rsid w:val="00EE7E42"/>
    <w:rsid w:val="00EE7EB4"/>
    <w:rsid w:val="00EF0E98"/>
    <w:rsid w:val="00EF1018"/>
    <w:rsid w:val="00EF1176"/>
    <w:rsid w:val="00EF1300"/>
    <w:rsid w:val="00EF1657"/>
    <w:rsid w:val="00EF16EC"/>
    <w:rsid w:val="00EF1786"/>
    <w:rsid w:val="00EF1DE6"/>
    <w:rsid w:val="00EF4067"/>
    <w:rsid w:val="00EF4ED7"/>
    <w:rsid w:val="00EF666A"/>
    <w:rsid w:val="00EF683C"/>
    <w:rsid w:val="00EF6D48"/>
    <w:rsid w:val="00EF793E"/>
    <w:rsid w:val="00F00AFB"/>
    <w:rsid w:val="00F016B3"/>
    <w:rsid w:val="00F02919"/>
    <w:rsid w:val="00F052B2"/>
    <w:rsid w:val="00F05356"/>
    <w:rsid w:val="00F061A8"/>
    <w:rsid w:val="00F06D26"/>
    <w:rsid w:val="00F06FA4"/>
    <w:rsid w:val="00F06FED"/>
    <w:rsid w:val="00F070B9"/>
    <w:rsid w:val="00F07CCB"/>
    <w:rsid w:val="00F10370"/>
    <w:rsid w:val="00F11159"/>
    <w:rsid w:val="00F13A03"/>
    <w:rsid w:val="00F13B7E"/>
    <w:rsid w:val="00F1423B"/>
    <w:rsid w:val="00F14622"/>
    <w:rsid w:val="00F14B18"/>
    <w:rsid w:val="00F1538D"/>
    <w:rsid w:val="00F15BCC"/>
    <w:rsid w:val="00F15D5A"/>
    <w:rsid w:val="00F16052"/>
    <w:rsid w:val="00F161F0"/>
    <w:rsid w:val="00F168B9"/>
    <w:rsid w:val="00F175CD"/>
    <w:rsid w:val="00F20746"/>
    <w:rsid w:val="00F20A30"/>
    <w:rsid w:val="00F2101D"/>
    <w:rsid w:val="00F21927"/>
    <w:rsid w:val="00F22412"/>
    <w:rsid w:val="00F22629"/>
    <w:rsid w:val="00F22BE6"/>
    <w:rsid w:val="00F22FC8"/>
    <w:rsid w:val="00F23340"/>
    <w:rsid w:val="00F240E2"/>
    <w:rsid w:val="00F24581"/>
    <w:rsid w:val="00F25734"/>
    <w:rsid w:val="00F25E02"/>
    <w:rsid w:val="00F26F4C"/>
    <w:rsid w:val="00F278B9"/>
    <w:rsid w:val="00F27B8B"/>
    <w:rsid w:val="00F308ED"/>
    <w:rsid w:val="00F31273"/>
    <w:rsid w:val="00F315B3"/>
    <w:rsid w:val="00F31FA9"/>
    <w:rsid w:val="00F3209D"/>
    <w:rsid w:val="00F32581"/>
    <w:rsid w:val="00F32F04"/>
    <w:rsid w:val="00F33157"/>
    <w:rsid w:val="00F3337B"/>
    <w:rsid w:val="00F34194"/>
    <w:rsid w:val="00F350ED"/>
    <w:rsid w:val="00F3510D"/>
    <w:rsid w:val="00F35BCF"/>
    <w:rsid w:val="00F36232"/>
    <w:rsid w:val="00F36266"/>
    <w:rsid w:val="00F364CC"/>
    <w:rsid w:val="00F37B05"/>
    <w:rsid w:val="00F37EE7"/>
    <w:rsid w:val="00F37FF4"/>
    <w:rsid w:val="00F40E70"/>
    <w:rsid w:val="00F41673"/>
    <w:rsid w:val="00F42245"/>
    <w:rsid w:val="00F435CE"/>
    <w:rsid w:val="00F43F41"/>
    <w:rsid w:val="00F447F8"/>
    <w:rsid w:val="00F45121"/>
    <w:rsid w:val="00F45723"/>
    <w:rsid w:val="00F459B7"/>
    <w:rsid w:val="00F469D0"/>
    <w:rsid w:val="00F47E4E"/>
    <w:rsid w:val="00F47F6D"/>
    <w:rsid w:val="00F50788"/>
    <w:rsid w:val="00F51233"/>
    <w:rsid w:val="00F51B83"/>
    <w:rsid w:val="00F52082"/>
    <w:rsid w:val="00F52476"/>
    <w:rsid w:val="00F526AE"/>
    <w:rsid w:val="00F52738"/>
    <w:rsid w:val="00F53260"/>
    <w:rsid w:val="00F53ABB"/>
    <w:rsid w:val="00F5499F"/>
    <w:rsid w:val="00F562A8"/>
    <w:rsid w:val="00F569AB"/>
    <w:rsid w:val="00F56F87"/>
    <w:rsid w:val="00F57013"/>
    <w:rsid w:val="00F60F53"/>
    <w:rsid w:val="00F61793"/>
    <w:rsid w:val="00F61AC5"/>
    <w:rsid w:val="00F6213F"/>
    <w:rsid w:val="00F631BE"/>
    <w:rsid w:val="00F63250"/>
    <w:rsid w:val="00F6591B"/>
    <w:rsid w:val="00F65F9C"/>
    <w:rsid w:val="00F670D5"/>
    <w:rsid w:val="00F673B6"/>
    <w:rsid w:val="00F675BD"/>
    <w:rsid w:val="00F67926"/>
    <w:rsid w:val="00F7005A"/>
    <w:rsid w:val="00F711E9"/>
    <w:rsid w:val="00F728E5"/>
    <w:rsid w:val="00F72A74"/>
    <w:rsid w:val="00F738A7"/>
    <w:rsid w:val="00F739E2"/>
    <w:rsid w:val="00F7598E"/>
    <w:rsid w:val="00F75D68"/>
    <w:rsid w:val="00F76CC6"/>
    <w:rsid w:val="00F7709E"/>
    <w:rsid w:val="00F7756E"/>
    <w:rsid w:val="00F800F0"/>
    <w:rsid w:val="00F80A70"/>
    <w:rsid w:val="00F810E4"/>
    <w:rsid w:val="00F815EC"/>
    <w:rsid w:val="00F81FA5"/>
    <w:rsid w:val="00F822AB"/>
    <w:rsid w:val="00F8255C"/>
    <w:rsid w:val="00F8338F"/>
    <w:rsid w:val="00F846B5"/>
    <w:rsid w:val="00F84860"/>
    <w:rsid w:val="00F85157"/>
    <w:rsid w:val="00F854F4"/>
    <w:rsid w:val="00F870E5"/>
    <w:rsid w:val="00F87740"/>
    <w:rsid w:val="00F87C4B"/>
    <w:rsid w:val="00F9010F"/>
    <w:rsid w:val="00F90CEB"/>
    <w:rsid w:val="00F919FB"/>
    <w:rsid w:val="00F92DEB"/>
    <w:rsid w:val="00F93284"/>
    <w:rsid w:val="00F932F1"/>
    <w:rsid w:val="00F9348D"/>
    <w:rsid w:val="00F94A0C"/>
    <w:rsid w:val="00F962A3"/>
    <w:rsid w:val="00F963C6"/>
    <w:rsid w:val="00F96D33"/>
    <w:rsid w:val="00F974A2"/>
    <w:rsid w:val="00F97583"/>
    <w:rsid w:val="00FA04C8"/>
    <w:rsid w:val="00FA3543"/>
    <w:rsid w:val="00FA3CF0"/>
    <w:rsid w:val="00FA3FB9"/>
    <w:rsid w:val="00FA4106"/>
    <w:rsid w:val="00FA4D42"/>
    <w:rsid w:val="00FA533D"/>
    <w:rsid w:val="00FA53D3"/>
    <w:rsid w:val="00FA570E"/>
    <w:rsid w:val="00FA578D"/>
    <w:rsid w:val="00FA5DA6"/>
    <w:rsid w:val="00FA6669"/>
    <w:rsid w:val="00FA6BD2"/>
    <w:rsid w:val="00FA6ECF"/>
    <w:rsid w:val="00FA76B9"/>
    <w:rsid w:val="00FB1484"/>
    <w:rsid w:val="00FB16FB"/>
    <w:rsid w:val="00FB188C"/>
    <w:rsid w:val="00FB21BB"/>
    <w:rsid w:val="00FB2693"/>
    <w:rsid w:val="00FB2D3F"/>
    <w:rsid w:val="00FB2DE4"/>
    <w:rsid w:val="00FB350C"/>
    <w:rsid w:val="00FB39EC"/>
    <w:rsid w:val="00FB3FBD"/>
    <w:rsid w:val="00FB50ED"/>
    <w:rsid w:val="00FB6876"/>
    <w:rsid w:val="00FB7D1E"/>
    <w:rsid w:val="00FC02CB"/>
    <w:rsid w:val="00FC1736"/>
    <w:rsid w:val="00FC2ECA"/>
    <w:rsid w:val="00FC4B7F"/>
    <w:rsid w:val="00FC5D63"/>
    <w:rsid w:val="00FC6909"/>
    <w:rsid w:val="00FC70CE"/>
    <w:rsid w:val="00FD0909"/>
    <w:rsid w:val="00FD199A"/>
    <w:rsid w:val="00FD19FA"/>
    <w:rsid w:val="00FD1CF7"/>
    <w:rsid w:val="00FD246E"/>
    <w:rsid w:val="00FD2A70"/>
    <w:rsid w:val="00FD2EA9"/>
    <w:rsid w:val="00FD35D8"/>
    <w:rsid w:val="00FD3F9A"/>
    <w:rsid w:val="00FD4F0C"/>
    <w:rsid w:val="00FD623C"/>
    <w:rsid w:val="00FD6AE7"/>
    <w:rsid w:val="00FD7120"/>
    <w:rsid w:val="00FD7A85"/>
    <w:rsid w:val="00FE005B"/>
    <w:rsid w:val="00FE0146"/>
    <w:rsid w:val="00FE01DC"/>
    <w:rsid w:val="00FE054C"/>
    <w:rsid w:val="00FE1AA6"/>
    <w:rsid w:val="00FE2354"/>
    <w:rsid w:val="00FE2693"/>
    <w:rsid w:val="00FE2F10"/>
    <w:rsid w:val="00FE3C71"/>
    <w:rsid w:val="00FE4B88"/>
    <w:rsid w:val="00FE53C7"/>
    <w:rsid w:val="00FE5400"/>
    <w:rsid w:val="00FE54DC"/>
    <w:rsid w:val="00FE5557"/>
    <w:rsid w:val="00FE6316"/>
    <w:rsid w:val="00FE777C"/>
    <w:rsid w:val="00FF1279"/>
    <w:rsid w:val="00FF1B53"/>
    <w:rsid w:val="00FF2B06"/>
    <w:rsid w:val="00FF4E40"/>
    <w:rsid w:val="00FF4E9D"/>
    <w:rsid w:val="00FF5510"/>
    <w:rsid w:val="00FF7556"/>
    <w:rsid w:val="00FF7685"/>
    <w:rsid w:val="010925F8"/>
    <w:rsid w:val="0151A44C"/>
    <w:rsid w:val="0178EB83"/>
    <w:rsid w:val="01BFF57E"/>
    <w:rsid w:val="01D25510"/>
    <w:rsid w:val="02512C6F"/>
    <w:rsid w:val="0262F3C7"/>
    <w:rsid w:val="02D8B84D"/>
    <w:rsid w:val="03087E20"/>
    <w:rsid w:val="032637FB"/>
    <w:rsid w:val="034BBE21"/>
    <w:rsid w:val="0361B532"/>
    <w:rsid w:val="037B3B60"/>
    <w:rsid w:val="03A2056E"/>
    <w:rsid w:val="03C04049"/>
    <w:rsid w:val="03EB9B52"/>
    <w:rsid w:val="0401C418"/>
    <w:rsid w:val="042938CB"/>
    <w:rsid w:val="04468836"/>
    <w:rsid w:val="04C3AECA"/>
    <w:rsid w:val="05431DD2"/>
    <w:rsid w:val="0549FF6A"/>
    <w:rsid w:val="055CE64B"/>
    <w:rsid w:val="05887B02"/>
    <w:rsid w:val="063350A9"/>
    <w:rsid w:val="063ABC2D"/>
    <w:rsid w:val="064B972F"/>
    <w:rsid w:val="06E36113"/>
    <w:rsid w:val="06FDBC37"/>
    <w:rsid w:val="0709A4D1"/>
    <w:rsid w:val="0715FDA5"/>
    <w:rsid w:val="075FFBF3"/>
    <w:rsid w:val="077A6B4D"/>
    <w:rsid w:val="0883CC6D"/>
    <w:rsid w:val="08CCA1AA"/>
    <w:rsid w:val="08DB23D2"/>
    <w:rsid w:val="08ED882A"/>
    <w:rsid w:val="08F2C8E6"/>
    <w:rsid w:val="099E94FA"/>
    <w:rsid w:val="09D51270"/>
    <w:rsid w:val="09F88C27"/>
    <w:rsid w:val="0A1AAFB2"/>
    <w:rsid w:val="0B55377A"/>
    <w:rsid w:val="0B5D9FFE"/>
    <w:rsid w:val="0C4023A8"/>
    <w:rsid w:val="0C45A19F"/>
    <w:rsid w:val="0CBC3C18"/>
    <w:rsid w:val="0CC7FAD5"/>
    <w:rsid w:val="0CD507C7"/>
    <w:rsid w:val="0D32DA96"/>
    <w:rsid w:val="0E235C42"/>
    <w:rsid w:val="0E261EC2"/>
    <w:rsid w:val="0E75EB8A"/>
    <w:rsid w:val="0F0EE90E"/>
    <w:rsid w:val="0F69BA87"/>
    <w:rsid w:val="0F78ADA9"/>
    <w:rsid w:val="0F8EDD7C"/>
    <w:rsid w:val="0FC6C68E"/>
    <w:rsid w:val="0FC761DC"/>
    <w:rsid w:val="0FD287A3"/>
    <w:rsid w:val="106C709C"/>
    <w:rsid w:val="10D219F0"/>
    <w:rsid w:val="11B759AD"/>
    <w:rsid w:val="11B9B01B"/>
    <w:rsid w:val="11D243AB"/>
    <w:rsid w:val="11ED5A8B"/>
    <w:rsid w:val="14D3620D"/>
    <w:rsid w:val="152E5823"/>
    <w:rsid w:val="15316FB8"/>
    <w:rsid w:val="1537254B"/>
    <w:rsid w:val="15AE69DB"/>
    <w:rsid w:val="15CA44FB"/>
    <w:rsid w:val="16196A0B"/>
    <w:rsid w:val="16E157CC"/>
    <w:rsid w:val="16F26672"/>
    <w:rsid w:val="1704F409"/>
    <w:rsid w:val="175806D1"/>
    <w:rsid w:val="179877F8"/>
    <w:rsid w:val="179C77B1"/>
    <w:rsid w:val="17BAE0C0"/>
    <w:rsid w:val="183626DD"/>
    <w:rsid w:val="183A005D"/>
    <w:rsid w:val="184F19E9"/>
    <w:rsid w:val="187684AE"/>
    <w:rsid w:val="1890A322"/>
    <w:rsid w:val="196EE6F9"/>
    <w:rsid w:val="19A71DE7"/>
    <w:rsid w:val="19E828CE"/>
    <w:rsid w:val="1A82E44E"/>
    <w:rsid w:val="1A9A680E"/>
    <w:rsid w:val="1AB8BA6F"/>
    <w:rsid w:val="1AF06D73"/>
    <w:rsid w:val="1B6B087D"/>
    <w:rsid w:val="1C361131"/>
    <w:rsid w:val="1C3B7064"/>
    <w:rsid w:val="1C8D8BB2"/>
    <w:rsid w:val="1CEE0348"/>
    <w:rsid w:val="1D104E6C"/>
    <w:rsid w:val="1D4B7F89"/>
    <w:rsid w:val="1D7585D3"/>
    <w:rsid w:val="1DD07539"/>
    <w:rsid w:val="1DEB0C35"/>
    <w:rsid w:val="1ED4DAC3"/>
    <w:rsid w:val="1EDC309E"/>
    <w:rsid w:val="1EE7D798"/>
    <w:rsid w:val="1F801BBA"/>
    <w:rsid w:val="1F869077"/>
    <w:rsid w:val="1FBC8DAB"/>
    <w:rsid w:val="1FC7DFC8"/>
    <w:rsid w:val="1FD812ED"/>
    <w:rsid w:val="1FE89AA1"/>
    <w:rsid w:val="1FEA79F6"/>
    <w:rsid w:val="20181D06"/>
    <w:rsid w:val="2060BD28"/>
    <w:rsid w:val="20890A00"/>
    <w:rsid w:val="20C06468"/>
    <w:rsid w:val="20F3866E"/>
    <w:rsid w:val="2113D757"/>
    <w:rsid w:val="21CA516A"/>
    <w:rsid w:val="2200884D"/>
    <w:rsid w:val="2217F5A8"/>
    <w:rsid w:val="22205D05"/>
    <w:rsid w:val="222CC052"/>
    <w:rsid w:val="224F0AC4"/>
    <w:rsid w:val="22B52F1D"/>
    <w:rsid w:val="230F60D0"/>
    <w:rsid w:val="23862BCD"/>
    <w:rsid w:val="23B13558"/>
    <w:rsid w:val="23ED0C6A"/>
    <w:rsid w:val="247B869E"/>
    <w:rsid w:val="248B6B47"/>
    <w:rsid w:val="257B400F"/>
    <w:rsid w:val="25CE201D"/>
    <w:rsid w:val="25D29E96"/>
    <w:rsid w:val="2603C51F"/>
    <w:rsid w:val="26149573"/>
    <w:rsid w:val="26492E58"/>
    <w:rsid w:val="2673A4C8"/>
    <w:rsid w:val="2694E58E"/>
    <w:rsid w:val="2707A06C"/>
    <w:rsid w:val="271F3F57"/>
    <w:rsid w:val="2732F808"/>
    <w:rsid w:val="275765F4"/>
    <w:rsid w:val="2769F07E"/>
    <w:rsid w:val="278E31C6"/>
    <w:rsid w:val="279F28CC"/>
    <w:rsid w:val="27C43AF9"/>
    <w:rsid w:val="27E728B7"/>
    <w:rsid w:val="27EF21F3"/>
    <w:rsid w:val="285053E6"/>
    <w:rsid w:val="2872C4A2"/>
    <w:rsid w:val="28A32BAD"/>
    <w:rsid w:val="28E11E18"/>
    <w:rsid w:val="28E3D85E"/>
    <w:rsid w:val="2908D99E"/>
    <w:rsid w:val="292478E2"/>
    <w:rsid w:val="29853C3A"/>
    <w:rsid w:val="298FFE34"/>
    <w:rsid w:val="29BBFE6C"/>
    <w:rsid w:val="29EA2BAD"/>
    <w:rsid w:val="2A03863C"/>
    <w:rsid w:val="2A1D1245"/>
    <w:rsid w:val="2A6DEF49"/>
    <w:rsid w:val="2AA8253A"/>
    <w:rsid w:val="2ACAE22A"/>
    <w:rsid w:val="2AF42C99"/>
    <w:rsid w:val="2B2C2F65"/>
    <w:rsid w:val="2B9DF4DC"/>
    <w:rsid w:val="2C493B23"/>
    <w:rsid w:val="2C6F6588"/>
    <w:rsid w:val="2CD192D3"/>
    <w:rsid w:val="2D19D411"/>
    <w:rsid w:val="2D3D8F76"/>
    <w:rsid w:val="2DB08006"/>
    <w:rsid w:val="2DCEDCFF"/>
    <w:rsid w:val="2E63A12D"/>
    <w:rsid w:val="2E829946"/>
    <w:rsid w:val="2E8754B3"/>
    <w:rsid w:val="2E936CC9"/>
    <w:rsid w:val="2ECDABB7"/>
    <w:rsid w:val="2EFADF42"/>
    <w:rsid w:val="2F66439E"/>
    <w:rsid w:val="2FA7322D"/>
    <w:rsid w:val="307E760F"/>
    <w:rsid w:val="30830678"/>
    <w:rsid w:val="30D00572"/>
    <w:rsid w:val="30EA7A84"/>
    <w:rsid w:val="31027229"/>
    <w:rsid w:val="312F8AC7"/>
    <w:rsid w:val="3134940F"/>
    <w:rsid w:val="31500837"/>
    <w:rsid w:val="315CA4EF"/>
    <w:rsid w:val="3184F05F"/>
    <w:rsid w:val="3193209D"/>
    <w:rsid w:val="31F4B10E"/>
    <w:rsid w:val="320ABFF1"/>
    <w:rsid w:val="321F9C50"/>
    <w:rsid w:val="32568E05"/>
    <w:rsid w:val="32D894DD"/>
    <w:rsid w:val="32F81543"/>
    <w:rsid w:val="3305ACB2"/>
    <w:rsid w:val="339B2CAA"/>
    <w:rsid w:val="33E6E01C"/>
    <w:rsid w:val="33FCB464"/>
    <w:rsid w:val="34188405"/>
    <w:rsid w:val="3420EF7F"/>
    <w:rsid w:val="34AAF388"/>
    <w:rsid w:val="34B0F9E3"/>
    <w:rsid w:val="34C76A51"/>
    <w:rsid w:val="357671EF"/>
    <w:rsid w:val="358EABF7"/>
    <w:rsid w:val="35BE8C17"/>
    <w:rsid w:val="35CD4563"/>
    <w:rsid w:val="35EDDDDE"/>
    <w:rsid w:val="36B08B45"/>
    <w:rsid w:val="379B5C21"/>
    <w:rsid w:val="37A91D7A"/>
    <w:rsid w:val="37B42F71"/>
    <w:rsid w:val="384D57CC"/>
    <w:rsid w:val="386CA713"/>
    <w:rsid w:val="38BCC21E"/>
    <w:rsid w:val="3908C7E5"/>
    <w:rsid w:val="39CC83C8"/>
    <w:rsid w:val="3A0DF2D5"/>
    <w:rsid w:val="3A3BECF9"/>
    <w:rsid w:val="3A9A16C7"/>
    <w:rsid w:val="3AE1DAD5"/>
    <w:rsid w:val="3B053486"/>
    <w:rsid w:val="3B064978"/>
    <w:rsid w:val="3B1A57E5"/>
    <w:rsid w:val="3B1ADDBC"/>
    <w:rsid w:val="3B598C2C"/>
    <w:rsid w:val="3B81C8E7"/>
    <w:rsid w:val="3BC4BD00"/>
    <w:rsid w:val="3BE1CE0B"/>
    <w:rsid w:val="3BEE8D78"/>
    <w:rsid w:val="3C41E785"/>
    <w:rsid w:val="3CDF93C0"/>
    <w:rsid w:val="3CED6AAD"/>
    <w:rsid w:val="3D6F2B34"/>
    <w:rsid w:val="3D8A30E4"/>
    <w:rsid w:val="3DD86FBE"/>
    <w:rsid w:val="3E38AD71"/>
    <w:rsid w:val="3E449685"/>
    <w:rsid w:val="3E450CC0"/>
    <w:rsid w:val="3E582A01"/>
    <w:rsid w:val="3EC194BA"/>
    <w:rsid w:val="3F094816"/>
    <w:rsid w:val="3F353946"/>
    <w:rsid w:val="3F54231F"/>
    <w:rsid w:val="3F68800C"/>
    <w:rsid w:val="3F89EF07"/>
    <w:rsid w:val="3FCFBB2A"/>
    <w:rsid w:val="3FE4A75A"/>
    <w:rsid w:val="40067C11"/>
    <w:rsid w:val="4033CC0E"/>
    <w:rsid w:val="404D1016"/>
    <w:rsid w:val="406216C4"/>
    <w:rsid w:val="409B5551"/>
    <w:rsid w:val="40ABE60F"/>
    <w:rsid w:val="40B1F9FF"/>
    <w:rsid w:val="40C20F0F"/>
    <w:rsid w:val="414B5A4E"/>
    <w:rsid w:val="416AA6DC"/>
    <w:rsid w:val="4178B92F"/>
    <w:rsid w:val="418BDD94"/>
    <w:rsid w:val="41B574A7"/>
    <w:rsid w:val="41D8DB51"/>
    <w:rsid w:val="41E6BC3F"/>
    <w:rsid w:val="421C9C8F"/>
    <w:rsid w:val="421F1105"/>
    <w:rsid w:val="422C4EA7"/>
    <w:rsid w:val="422EDE1D"/>
    <w:rsid w:val="4233B55D"/>
    <w:rsid w:val="428903C2"/>
    <w:rsid w:val="435C420B"/>
    <w:rsid w:val="4364FCB6"/>
    <w:rsid w:val="437A14FC"/>
    <w:rsid w:val="43985427"/>
    <w:rsid w:val="43C0AF2A"/>
    <w:rsid w:val="440CC3A9"/>
    <w:rsid w:val="441695D9"/>
    <w:rsid w:val="441DA529"/>
    <w:rsid w:val="44FE64C4"/>
    <w:rsid w:val="4543CACD"/>
    <w:rsid w:val="45552517"/>
    <w:rsid w:val="455B1BAF"/>
    <w:rsid w:val="45AAE0EA"/>
    <w:rsid w:val="45E4110A"/>
    <w:rsid w:val="469E3CA2"/>
    <w:rsid w:val="46DFA640"/>
    <w:rsid w:val="476A0026"/>
    <w:rsid w:val="47CCD321"/>
    <w:rsid w:val="4803AE7C"/>
    <w:rsid w:val="483FE6D1"/>
    <w:rsid w:val="487D64C8"/>
    <w:rsid w:val="48D9C70D"/>
    <w:rsid w:val="494ADBE6"/>
    <w:rsid w:val="49546E3D"/>
    <w:rsid w:val="49607B4D"/>
    <w:rsid w:val="49681301"/>
    <w:rsid w:val="49A2811B"/>
    <w:rsid w:val="49B1A7F0"/>
    <w:rsid w:val="49BA0C39"/>
    <w:rsid w:val="49C0A67E"/>
    <w:rsid w:val="49D148DD"/>
    <w:rsid w:val="49D5AA93"/>
    <w:rsid w:val="49EF8499"/>
    <w:rsid w:val="4A5AA58A"/>
    <w:rsid w:val="4A913676"/>
    <w:rsid w:val="4AAF8673"/>
    <w:rsid w:val="4AD846A6"/>
    <w:rsid w:val="4B5A7EA1"/>
    <w:rsid w:val="4B6C98F1"/>
    <w:rsid w:val="4C1AF579"/>
    <w:rsid w:val="4C21A7BE"/>
    <w:rsid w:val="4C4E195B"/>
    <w:rsid w:val="4C90986A"/>
    <w:rsid w:val="4CBAEE60"/>
    <w:rsid w:val="4D0297CB"/>
    <w:rsid w:val="4D460D04"/>
    <w:rsid w:val="4D66E5A7"/>
    <w:rsid w:val="4D897E94"/>
    <w:rsid w:val="4DB987A3"/>
    <w:rsid w:val="4DBD781F"/>
    <w:rsid w:val="4E1C35A4"/>
    <w:rsid w:val="4E27CDA4"/>
    <w:rsid w:val="4E4F38F8"/>
    <w:rsid w:val="4E71DF5C"/>
    <w:rsid w:val="4EB9D0BB"/>
    <w:rsid w:val="4F055264"/>
    <w:rsid w:val="4F7ACDA2"/>
    <w:rsid w:val="4FE6B231"/>
    <w:rsid w:val="500CA434"/>
    <w:rsid w:val="50223FC1"/>
    <w:rsid w:val="506B3AEB"/>
    <w:rsid w:val="507CC43D"/>
    <w:rsid w:val="50CBDA05"/>
    <w:rsid w:val="50F30F1C"/>
    <w:rsid w:val="511E8A8E"/>
    <w:rsid w:val="51291262"/>
    <w:rsid w:val="512A03E9"/>
    <w:rsid w:val="51B46CF7"/>
    <w:rsid w:val="51B55D25"/>
    <w:rsid w:val="51CDAA11"/>
    <w:rsid w:val="5265C749"/>
    <w:rsid w:val="5288F21F"/>
    <w:rsid w:val="52D575CE"/>
    <w:rsid w:val="52F71288"/>
    <w:rsid w:val="5304F703"/>
    <w:rsid w:val="530C6968"/>
    <w:rsid w:val="535F9A6C"/>
    <w:rsid w:val="538CE30D"/>
    <w:rsid w:val="547E670B"/>
    <w:rsid w:val="549E12C5"/>
    <w:rsid w:val="54DD193E"/>
    <w:rsid w:val="55365523"/>
    <w:rsid w:val="556964FC"/>
    <w:rsid w:val="558323D7"/>
    <w:rsid w:val="55909DEB"/>
    <w:rsid w:val="559F2B51"/>
    <w:rsid w:val="55B62A0E"/>
    <w:rsid w:val="56371824"/>
    <w:rsid w:val="56E5FC0D"/>
    <w:rsid w:val="5705AA34"/>
    <w:rsid w:val="570BFE8B"/>
    <w:rsid w:val="57297C0B"/>
    <w:rsid w:val="5742EC69"/>
    <w:rsid w:val="5783B478"/>
    <w:rsid w:val="579A1F8A"/>
    <w:rsid w:val="57B145CE"/>
    <w:rsid w:val="57D5E548"/>
    <w:rsid w:val="57F2A8F9"/>
    <w:rsid w:val="581A9F97"/>
    <w:rsid w:val="587BB3C6"/>
    <w:rsid w:val="588EE3F8"/>
    <w:rsid w:val="591D7D31"/>
    <w:rsid w:val="59277D55"/>
    <w:rsid w:val="59496B93"/>
    <w:rsid w:val="59C326F9"/>
    <w:rsid w:val="59F9A49D"/>
    <w:rsid w:val="5A3A783F"/>
    <w:rsid w:val="5A51C677"/>
    <w:rsid w:val="5A581791"/>
    <w:rsid w:val="5A818D97"/>
    <w:rsid w:val="5AE53BF4"/>
    <w:rsid w:val="5B0239CF"/>
    <w:rsid w:val="5B179C52"/>
    <w:rsid w:val="5B1EFF5A"/>
    <w:rsid w:val="5B362616"/>
    <w:rsid w:val="5B521D39"/>
    <w:rsid w:val="5BD3EBBB"/>
    <w:rsid w:val="5BD76358"/>
    <w:rsid w:val="5C087121"/>
    <w:rsid w:val="5C48D489"/>
    <w:rsid w:val="5C714485"/>
    <w:rsid w:val="5C717BED"/>
    <w:rsid w:val="5C7D196E"/>
    <w:rsid w:val="5C833A5F"/>
    <w:rsid w:val="5D56626A"/>
    <w:rsid w:val="5DFD8777"/>
    <w:rsid w:val="5E06FDF2"/>
    <w:rsid w:val="5E10BED6"/>
    <w:rsid w:val="5E3EF58E"/>
    <w:rsid w:val="5E507914"/>
    <w:rsid w:val="5E73D684"/>
    <w:rsid w:val="5E824E6F"/>
    <w:rsid w:val="5F379878"/>
    <w:rsid w:val="5FA2CE53"/>
    <w:rsid w:val="60473ABC"/>
    <w:rsid w:val="60476B00"/>
    <w:rsid w:val="60596572"/>
    <w:rsid w:val="6091ECE0"/>
    <w:rsid w:val="60A16209"/>
    <w:rsid w:val="60FDE8AF"/>
    <w:rsid w:val="61934AD4"/>
    <w:rsid w:val="61D55C1B"/>
    <w:rsid w:val="61E3B7C5"/>
    <w:rsid w:val="6264DF65"/>
    <w:rsid w:val="62EC7ECD"/>
    <w:rsid w:val="631ECD21"/>
    <w:rsid w:val="6338C037"/>
    <w:rsid w:val="638A6A09"/>
    <w:rsid w:val="64BB048F"/>
    <w:rsid w:val="64BC5ABD"/>
    <w:rsid w:val="64F1779B"/>
    <w:rsid w:val="6504E4D6"/>
    <w:rsid w:val="6505FAB3"/>
    <w:rsid w:val="650B4CEB"/>
    <w:rsid w:val="650DA985"/>
    <w:rsid w:val="6530827A"/>
    <w:rsid w:val="6576220E"/>
    <w:rsid w:val="657FE12D"/>
    <w:rsid w:val="65A99E93"/>
    <w:rsid w:val="65D95C8C"/>
    <w:rsid w:val="65E4D4EC"/>
    <w:rsid w:val="65FD336C"/>
    <w:rsid w:val="6639A5EC"/>
    <w:rsid w:val="66634598"/>
    <w:rsid w:val="66897DC3"/>
    <w:rsid w:val="6734C88A"/>
    <w:rsid w:val="674B3B26"/>
    <w:rsid w:val="6756CEF9"/>
    <w:rsid w:val="6768E3DF"/>
    <w:rsid w:val="67C6EBB9"/>
    <w:rsid w:val="67E75DEB"/>
    <w:rsid w:val="67F096E8"/>
    <w:rsid w:val="68297D04"/>
    <w:rsid w:val="683038F3"/>
    <w:rsid w:val="6835FD16"/>
    <w:rsid w:val="68A3C97E"/>
    <w:rsid w:val="68B3D5BE"/>
    <w:rsid w:val="68C0E442"/>
    <w:rsid w:val="693FEF37"/>
    <w:rsid w:val="69C543A6"/>
    <w:rsid w:val="69D1F120"/>
    <w:rsid w:val="69F21ED7"/>
    <w:rsid w:val="6A1C0004"/>
    <w:rsid w:val="6A436944"/>
    <w:rsid w:val="6A8E7A53"/>
    <w:rsid w:val="6AE84381"/>
    <w:rsid w:val="6B810A7F"/>
    <w:rsid w:val="6BD4637C"/>
    <w:rsid w:val="6BE2382A"/>
    <w:rsid w:val="6C122C67"/>
    <w:rsid w:val="6C17C01B"/>
    <w:rsid w:val="6C46E68A"/>
    <w:rsid w:val="6CE04094"/>
    <w:rsid w:val="6CFE5290"/>
    <w:rsid w:val="6D22BC43"/>
    <w:rsid w:val="6D9E44BB"/>
    <w:rsid w:val="6E2AFFC1"/>
    <w:rsid w:val="6E3ABB35"/>
    <w:rsid w:val="6E4DA73C"/>
    <w:rsid w:val="6E82959D"/>
    <w:rsid w:val="6E874D09"/>
    <w:rsid w:val="6EA3E209"/>
    <w:rsid w:val="6ED17D66"/>
    <w:rsid w:val="6ED2C8FC"/>
    <w:rsid w:val="6F042DF5"/>
    <w:rsid w:val="6F1434D2"/>
    <w:rsid w:val="6F31AF81"/>
    <w:rsid w:val="6F38F1FB"/>
    <w:rsid w:val="6F8DDF6F"/>
    <w:rsid w:val="6FBFF66D"/>
    <w:rsid w:val="703575A6"/>
    <w:rsid w:val="708E1AAE"/>
    <w:rsid w:val="70C0DF81"/>
    <w:rsid w:val="71177CD6"/>
    <w:rsid w:val="71194119"/>
    <w:rsid w:val="711DED0B"/>
    <w:rsid w:val="7154C906"/>
    <w:rsid w:val="7199B371"/>
    <w:rsid w:val="71E34C04"/>
    <w:rsid w:val="71F9CFE0"/>
    <w:rsid w:val="722697D1"/>
    <w:rsid w:val="72661512"/>
    <w:rsid w:val="7279D911"/>
    <w:rsid w:val="72B64A38"/>
    <w:rsid w:val="72C11854"/>
    <w:rsid w:val="73561D81"/>
    <w:rsid w:val="737B4FFB"/>
    <w:rsid w:val="73D7E297"/>
    <w:rsid w:val="73E263D9"/>
    <w:rsid w:val="742A6DD7"/>
    <w:rsid w:val="7465BA86"/>
    <w:rsid w:val="749A7B36"/>
    <w:rsid w:val="74C254FF"/>
    <w:rsid w:val="74D9562E"/>
    <w:rsid w:val="74E734C9"/>
    <w:rsid w:val="74FF8E6F"/>
    <w:rsid w:val="750307DE"/>
    <w:rsid w:val="755B0AA4"/>
    <w:rsid w:val="7569B5B8"/>
    <w:rsid w:val="757CDC9A"/>
    <w:rsid w:val="75CE33E1"/>
    <w:rsid w:val="75D22A14"/>
    <w:rsid w:val="75EB8A23"/>
    <w:rsid w:val="75ECB23C"/>
    <w:rsid w:val="760C61D6"/>
    <w:rsid w:val="764CB8B8"/>
    <w:rsid w:val="766EA605"/>
    <w:rsid w:val="76A2DEE6"/>
    <w:rsid w:val="76B2CD51"/>
    <w:rsid w:val="76BA1F14"/>
    <w:rsid w:val="76D96CCD"/>
    <w:rsid w:val="7704DE59"/>
    <w:rsid w:val="773A731E"/>
    <w:rsid w:val="7751E853"/>
    <w:rsid w:val="77689CA5"/>
    <w:rsid w:val="77A04A34"/>
    <w:rsid w:val="77B7AB79"/>
    <w:rsid w:val="77D79CB9"/>
    <w:rsid w:val="7814A150"/>
    <w:rsid w:val="78268DFD"/>
    <w:rsid w:val="783EAF47"/>
    <w:rsid w:val="787AB701"/>
    <w:rsid w:val="78AF178D"/>
    <w:rsid w:val="78E3D23D"/>
    <w:rsid w:val="798E3CE6"/>
    <w:rsid w:val="79C27988"/>
    <w:rsid w:val="79D941B1"/>
    <w:rsid w:val="7A1F3BBF"/>
    <w:rsid w:val="7A3F89C4"/>
    <w:rsid w:val="7A808B78"/>
    <w:rsid w:val="7AA20E67"/>
    <w:rsid w:val="7ABBCC53"/>
    <w:rsid w:val="7B1D8C9A"/>
    <w:rsid w:val="7B3613DF"/>
    <w:rsid w:val="7B676531"/>
    <w:rsid w:val="7C183202"/>
    <w:rsid w:val="7C19981A"/>
    <w:rsid w:val="7CBD4501"/>
    <w:rsid w:val="7CC59202"/>
    <w:rsid w:val="7D88C38D"/>
    <w:rsid w:val="7DC50BE4"/>
    <w:rsid w:val="7DFC9055"/>
    <w:rsid w:val="7E021738"/>
    <w:rsid w:val="7E12A8EC"/>
    <w:rsid w:val="7F03B352"/>
    <w:rsid w:val="7F2C2E27"/>
    <w:rsid w:val="7F606AC9"/>
    <w:rsid w:val="7F64D1EB"/>
    <w:rsid w:val="7FABA215"/>
    <w:rsid w:val="7FE36D54"/>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7CAEA"/>
  <w15:chartTrackingRefBased/>
  <w15:docId w15:val="{2C48A46F-52CA-4FF6-BB29-9357B98CB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51"/>
    <w:pPr>
      <w:spacing w:line="288" w:lineRule="auto"/>
    </w:pPr>
    <w:rPr>
      <w:rFonts w:asciiTheme="minorHAnsi" w:hAnsiTheme="minorHAnsi"/>
      <w:sz w:val="18"/>
    </w:rPr>
  </w:style>
  <w:style w:type="paragraph" w:styleId="Heading1">
    <w:name w:val="heading 1"/>
    <w:aliases w:val="ListHeading1"/>
    <w:basedOn w:val="Heading20"/>
    <w:next w:val="Normal"/>
    <w:link w:val="Heading1Char"/>
    <w:uiPriority w:val="9"/>
    <w:qFormat/>
    <w:rsid w:val="00C76DEC"/>
    <w:pPr>
      <w:keepNext/>
      <w:keepLines/>
      <w:numPr>
        <w:numId w:val="1"/>
      </w:numPr>
      <w:spacing w:before="240" w:after="180"/>
      <w:outlineLvl w:val="0"/>
    </w:pPr>
    <w:rPr>
      <w:rFonts w:cs="Arial (Headings CS)"/>
      <w:sz w:val="48"/>
      <w:szCs w:val="32"/>
    </w:rPr>
  </w:style>
  <w:style w:type="paragraph" w:styleId="Heading2">
    <w:name w:val="heading 2"/>
    <w:aliases w:val="ListHeading2"/>
    <w:basedOn w:val="Normal"/>
    <w:next w:val="Normal"/>
    <w:link w:val="Heading2Char"/>
    <w:uiPriority w:val="9"/>
    <w:unhideWhenUsed/>
    <w:qFormat/>
    <w:rsid w:val="00B1075A"/>
    <w:pPr>
      <w:keepNext/>
      <w:keepLines/>
      <w:numPr>
        <w:ilvl w:val="1"/>
        <w:numId w:val="3"/>
      </w:numPr>
      <w:spacing w:before="40" w:after="100"/>
      <w:outlineLvl w:val="1"/>
    </w:pPr>
    <w:rPr>
      <w:rFonts w:eastAsiaTheme="majorEastAsia" w:cs="Arial (Headings CS)"/>
      <w:color w:val="003E66" w:themeColor="accent3"/>
      <w:sz w:val="30"/>
      <w:szCs w:val="26"/>
    </w:rPr>
  </w:style>
  <w:style w:type="paragraph" w:styleId="Heading3">
    <w:name w:val="heading 3"/>
    <w:aliases w:val="ListHeading3"/>
    <w:basedOn w:val="Normal"/>
    <w:next w:val="Normal"/>
    <w:link w:val="Heading3Char"/>
    <w:uiPriority w:val="9"/>
    <w:unhideWhenUsed/>
    <w:qFormat/>
    <w:rsid w:val="00C248B5"/>
    <w:pPr>
      <w:keepNext/>
      <w:keepLines/>
      <w:numPr>
        <w:ilvl w:val="2"/>
        <w:numId w:val="3"/>
      </w:numPr>
      <w:spacing w:before="40" w:after="100"/>
      <w:outlineLvl w:val="2"/>
    </w:pPr>
    <w:rPr>
      <w:rFonts w:eastAsiaTheme="majorEastAsia" w:cstheme="majorBidi"/>
      <w:color w:val="1D7BFA" w:themeColor="accent1"/>
      <w:sz w:val="24"/>
      <w:szCs w:val="24"/>
    </w:rPr>
  </w:style>
  <w:style w:type="paragraph" w:styleId="Heading4">
    <w:name w:val="heading 4"/>
    <w:aliases w:val="ListHeading4"/>
    <w:basedOn w:val="Normal"/>
    <w:next w:val="Normal"/>
    <w:link w:val="Heading4Char"/>
    <w:uiPriority w:val="9"/>
    <w:semiHidden/>
    <w:unhideWhenUsed/>
    <w:qFormat/>
    <w:rsid w:val="00615D04"/>
    <w:pPr>
      <w:keepNext/>
      <w:keepLines/>
      <w:numPr>
        <w:ilvl w:val="3"/>
        <w:numId w:val="1"/>
      </w:numPr>
      <w:spacing w:before="40" w:after="0"/>
      <w:outlineLvl w:val="3"/>
    </w:pPr>
    <w:rPr>
      <w:rFonts w:asciiTheme="majorHAnsi" w:eastAsiaTheme="majorEastAsia" w:hAnsiTheme="majorHAnsi" w:cstheme="majorBidi"/>
      <w:i/>
      <w:iCs/>
      <w:color w:val="003E66" w:themeColor="accent3"/>
    </w:rPr>
  </w:style>
  <w:style w:type="paragraph" w:styleId="Heading5">
    <w:name w:val="heading 5"/>
    <w:basedOn w:val="Normal"/>
    <w:next w:val="Normal"/>
    <w:link w:val="Heading5Char"/>
    <w:uiPriority w:val="9"/>
    <w:semiHidden/>
    <w:unhideWhenUsed/>
    <w:qFormat/>
    <w:rsid w:val="00E82C00"/>
    <w:pPr>
      <w:keepNext/>
      <w:keepLines/>
      <w:numPr>
        <w:ilvl w:val="4"/>
        <w:numId w:val="1"/>
      </w:numPr>
      <w:spacing w:before="40" w:after="0"/>
      <w:outlineLvl w:val="4"/>
    </w:pPr>
    <w:rPr>
      <w:rFonts w:asciiTheme="majorHAnsi" w:eastAsiaTheme="majorEastAsia" w:hAnsiTheme="majorHAnsi" w:cstheme="majorBidi"/>
      <w:color w:val="0459CC" w:themeColor="accent1" w:themeShade="BF"/>
    </w:rPr>
  </w:style>
  <w:style w:type="paragraph" w:styleId="Heading6">
    <w:name w:val="heading 6"/>
    <w:basedOn w:val="Normal"/>
    <w:next w:val="Normal"/>
    <w:link w:val="Heading6Char"/>
    <w:uiPriority w:val="9"/>
    <w:semiHidden/>
    <w:unhideWhenUsed/>
    <w:qFormat/>
    <w:rsid w:val="00E82C00"/>
    <w:pPr>
      <w:keepNext/>
      <w:keepLines/>
      <w:numPr>
        <w:ilvl w:val="5"/>
        <w:numId w:val="1"/>
      </w:numPr>
      <w:spacing w:before="40" w:after="0"/>
      <w:outlineLvl w:val="5"/>
    </w:pPr>
    <w:rPr>
      <w:rFonts w:asciiTheme="majorHAnsi" w:eastAsiaTheme="majorEastAsia" w:hAnsiTheme="majorHAnsi" w:cstheme="majorBidi"/>
      <w:color w:val="033B87" w:themeColor="accent1" w:themeShade="7F"/>
    </w:rPr>
  </w:style>
  <w:style w:type="paragraph" w:styleId="Heading7">
    <w:name w:val="heading 7"/>
    <w:basedOn w:val="Normal"/>
    <w:next w:val="Normal"/>
    <w:link w:val="Heading7Char"/>
    <w:uiPriority w:val="9"/>
    <w:semiHidden/>
    <w:unhideWhenUsed/>
    <w:qFormat/>
    <w:rsid w:val="00E82C00"/>
    <w:pPr>
      <w:keepNext/>
      <w:keepLines/>
      <w:numPr>
        <w:ilvl w:val="6"/>
        <w:numId w:val="1"/>
      </w:numPr>
      <w:spacing w:before="40" w:after="0"/>
      <w:outlineLvl w:val="6"/>
    </w:pPr>
    <w:rPr>
      <w:rFonts w:asciiTheme="majorHAnsi" w:eastAsiaTheme="majorEastAsia" w:hAnsiTheme="majorHAnsi" w:cstheme="majorBidi"/>
      <w:i/>
      <w:iCs/>
      <w:color w:val="033B87" w:themeColor="accent1" w:themeShade="7F"/>
    </w:rPr>
  </w:style>
  <w:style w:type="paragraph" w:styleId="Heading8">
    <w:name w:val="heading 8"/>
    <w:basedOn w:val="Normal"/>
    <w:next w:val="Normal"/>
    <w:link w:val="Heading8Char"/>
    <w:uiPriority w:val="9"/>
    <w:semiHidden/>
    <w:unhideWhenUsed/>
    <w:qFormat/>
    <w:rsid w:val="00E82C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2C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E82C00"/>
    <w:pPr>
      <w:spacing w:after="0" w:line="240" w:lineRule="auto"/>
    </w:pPr>
  </w:style>
  <w:style w:type="character" w:customStyle="1" w:styleId="Heading1Char">
    <w:name w:val="Heading 1 Char"/>
    <w:aliases w:val="ListHeading1 Char"/>
    <w:basedOn w:val="DefaultParagraphFont"/>
    <w:link w:val="Heading1"/>
    <w:uiPriority w:val="9"/>
    <w:rsid w:val="00C76DEC"/>
    <w:rPr>
      <w:rFonts w:asciiTheme="majorHAnsi" w:eastAsiaTheme="majorEastAsia" w:hAnsiTheme="majorHAnsi" w:cs="Arial (Headings CS)"/>
      <w:color w:val="003E66" w:themeColor="accent3"/>
      <w:kern w:val="20"/>
      <w:sz w:val="48"/>
      <w:szCs w:val="32"/>
      <w:lang w:val="en-US"/>
    </w:rPr>
  </w:style>
  <w:style w:type="character" w:customStyle="1" w:styleId="Heading2Char">
    <w:name w:val="Heading 2 Char"/>
    <w:aliases w:val="ListHeading2 Char"/>
    <w:basedOn w:val="DefaultParagraphFont"/>
    <w:link w:val="Heading2"/>
    <w:uiPriority w:val="9"/>
    <w:rsid w:val="00B1075A"/>
    <w:rPr>
      <w:rFonts w:asciiTheme="minorHAnsi" w:eastAsiaTheme="majorEastAsia" w:hAnsiTheme="minorHAnsi" w:cs="Arial (Headings CS)"/>
      <w:color w:val="003E66" w:themeColor="accent3"/>
      <w:sz w:val="30"/>
      <w:szCs w:val="26"/>
    </w:rPr>
  </w:style>
  <w:style w:type="character" w:customStyle="1" w:styleId="Heading3Char">
    <w:name w:val="Heading 3 Char"/>
    <w:aliases w:val="ListHeading3 Char"/>
    <w:basedOn w:val="DefaultParagraphFont"/>
    <w:link w:val="Heading3"/>
    <w:uiPriority w:val="9"/>
    <w:rsid w:val="00C248B5"/>
    <w:rPr>
      <w:rFonts w:asciiTheme="minorHAnsi" w:eastAsiaTheme="majorEastAsia" w:hAnsiTheme="minorHAnsi" w:cstheme="majorBidi"/>
      <w:color w:val="1D7BFA" w:themeColor="accent1"/>
      <w:sz w:val="24"/>
      <w:szCs w:val="24"/>
    </w:rPr>
  </w:style>
  <w:style w:type="character" w:customStyle="1" w:styleId="Heading4Char">
    <w:name w:val="Heading 4 Char"/>
    <w:aliases w:val="ListHeading4 Char"/>
    <w:basedOn w:val="DefaultParagraphFont"/>
    <w:link w:val="Heading4"/>
    <w:uiPriority w:val="9"/>
    <w:semiHidden/>
    <w:rsid w:val="00615D04"/>
    <w:rPr>
      <w:rFonts w:asciiTheme="majorHAnsi" w:eastAsiaTheme="majorEastAsia" w:hAnsiTheme="majorHAnsi" w:cstheme="majorBidi"/>
      <w:i/>
      <w:iCs/>
      <w:color w:val="003E66" w:themeColor="accent3"/>
      <w:sz w:val="18"/>
    </w:rPr>
  </w:style>
  <w:style w:type="character" w:customStyle="1" w:styleId="Heading5Char">
    <w:name w:val="Heading 5 Char"/>
    <w:basedOn w:val="DefaultParagraphFont"/>
    <w:link w:val="Heading5"/>
    <w:uiPriority w:val="9"/>
    <w:semiHidden/>
    <w:rsid w:val="00E82C00"/>
    <w:rPr>
      <w:rFonts w:asciiTheme="majorHAnsi" w:eastAsiaTheme="majorEastAsia" w:hAnsiTheme="majorHAnsi" w:cstheme="majorBidi"/>
      <w:color w:val="0459CC" w:themeColor="accent1" w:themeShade="BF"/>
      <w:sz w:val="18"/>
    </w:rPr>
  </w:style>
  <w:style w:type="character" w:customStyle="1" w:styleId="Heading6Char">
    <w:name w:val="Heading 6 Char"/>
    <w:basedOn w:val="DefaultParagraphFont"/>
    <w:link w:val="Heading6"/>
    <w:uiPriority w:val="9"/>
    <w:semiHidden/>
    <w:rsid w:val="00E82C00"/>
    <w:rPr>
      <w:rFonts w:asciiTheme="majorHAnsi" w:eastAsiaTheme="majorEastAsia" w:hAnsiTheme="majorHAnsi" w:cstheme="majorBidi"/>
      <w:color w:val="033B87" w:themeColor="accent1" w:themeShade="7F"/>
      <w:sz w:val="18"/>
    </w:rPr>
  </w:style>
  <w:style w:type="character" w:customStyle="1" w:styleId="Heading7Char">
    <w:name w:val="Heading 7 Char"/>
    <w:basedOn w:val="DefaultParagraphFont"/>
    <w:link w:val="Heading7"/>
    <w:uiPriority w:val="9"/>
    <w:semiHidden/>
    <w:rsid w:val="00E82C00"/>
    <w:rPr>
      <w:rFonts w:asciiTheme="majorHAnsi" w:eastAsiaTheme="majorEastAsia" w:hAnsiTheme="majorHAnsi" w:cstheme="majorBidi"/>
      <w:i/>
      <w:iCs/>
      <w:color w:val="033B87" w:themeColor="accent1" w:themeShade="7F"/>
      <w:sz w:val="18"/>
    </w:rPr>
  </w:style>
  <w:style w:type="character" w:customStyle="1" w:styleId="Heading8Char">
    <w:name w:val="Heading 8 Char"/>
    <w:basedOn w:val="DefaultParagraphFont"/>
    <w:link w:val="Heading8"/>
    <w:uiPriority w:val="9"/>
    <w:semiHidden/>
    <w:rsid w:val="00E82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2C0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07673"/>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7673"/>
    <w:rPr>
      <w:color w:val="000000" w:themeColor="text1"/>
      <w:sz w:val="18"/>
    </w:rPr>
  </w:style>
  <w:style w:type="paragraph" w:styleId="Footer">
    <w:name w:val="footer"/>
    <w:basedOn w:val="Normal"/>
    <w:link w:val="FooterChar"/>
    <w:unhideWhenUsed/>
    <w:rsid w:val="00D07673"/>
    <w:pPr>
      <w:tabs>
        <w:tab w:val="center" w:pos="4819"/>
        <w:tab w:val="right" w:pos="9638"/>
      </w:tabs>
      <w:spacing w:after="0" w:line="240" w:lineRule="auto"/>
    </w:pPr>
  </w:style>
  <w:style w:type="character" w:customStyle="1" w:styleId="FooterChar">
    <w:name w:val="Footer Char"/>
    <w:basedOn w:val="DefaultParagraphFont"/>
    <w:link w:val="Footer"/>
    <w:rsid w:val="00D07673"/>
    <w:rPr>
      <w:color w:val="000000" w:themeColor="text1"/>
      <w:sz w:val="18"/>
    </w:rPr>
  </w:style>
  <w:style w:type="paragraph" w:styleId="Title">
    <w:name w:val="Title"/>
    <w:aliases w:val="Tag"/>
    <w:basedOn w:val="Normal"/>
    <w:next w:val="Normal"/>
    <w:link w:val="TitleChar"/>
    <w:uiPriority w:val="10"/>
    <w:qFormat/>
    <w:rsid w:val="00487758"/>
    <w:pPr>
      <w:spacing w:beforeAutospacing="1" w:after="0" w:line="240" w:lineRule="auto"/>
      <w:contextualSpacing/>
    </w:pPr>
    <w:rPr>
      <w:rFonts w:eastAsiaTheme="majorEastAsia" w:cs="Times New Roman (Headings CS)"/>
      <w:caps/>
      <w:color w:val="1D7BFA" w:themeColor="accent1"/>
      <w:spacing w:val="-10"/>
      <w:kern w:val="20"/>
      <w:sz w:val="20"/>
      <w:szCs w:val="56"/>
    </w:rPr>
  </w:style>
  <w:style w:type="character" w:customStyle="1" w:styleId="TitleChar">
    <w:name w:val="Title Char"/>
    <w:aliases w:val="Tag Char"/>
    <w:basedOn w:val="DefaultParagraphFont"/>
    <w:link w:val="Title"/>
    <w:uiPriority w:val="10"/>
    <w:rsid w:val="00487758"/>
    <w:rPr>
      <w:rFonts w:asciiTheme="minorHAnsi" w:eastAsiaTheme="majorEastAsia" w:hAnsiTheme="minorHAnsi" w:cs="Times New Roman (Headings CS)"/>
      <w:caps/>
      <w:color w:val="1D7BFA" w:themeColor="accent1"/>
      <w:spacing w:val="-10"/>
      <w:kern w:val="20"/>
      <w:szCs w:val="56"/>
    </w:rPr>
  </w:style>
  <w:style w:type="character" w:styleId="Strong">
    <w:name w:val="Strong"/>
    <w:basedOn w:val="DefaultParagraphFont"/>
    <w:uiPriority w:val="22"/>
    <w:rsid w:val="00E82C00"/>
    <w:rPr>
      <w:rFonts w:ascii="Tahoma" w:hAnsi="Tahoma"/>
      <w:b/>
      <w:bCs/>
      <w:color w:val="003D68"/>
      <w:sz w:val="24"/>
    </w:rPr>
  </w:style>
  <w:style w:type="paragraph" w:customStyle="1" w:styleId="Sidefodtekst">
    <w:name w:val="Sidefod tekst"/>
    <w:basedOn w:val="Normal"/>
    <w:link w:val="SidefodtekstTegn"/>
    <w:qFormat/>
    <w:rsid w:val="004037E1"/>
    <w:pPr>
      <w:spacing w:after="100" w:line="259" w:lineRule="auto"/>
    </w:pPr>
    <w:rPr>
      <w:rFonts w:cstheme="minorBidi"/>
      <w:color w:val="003E66" w:themeColor="accent3"/>
      <w:sz w:val="16"/>
      <w:szCs w:val="22"/>
    </w:rPr>
  </w:style>
  <w:style w:type="character" w:styleId="PlaceholderText">
    <w:name w:val="Placeholder Text"/>
    <w:basedOn w:val="DefaultParagraphFont"/>
    <w:uiPriority w:val="99"/>
    <w:semiHidden/>
    <w:rsid w:val="00401957"/>
    <w:rPr>
      <w:color w:val="808080"/>
    </w:rPr>
  </w:style>
  <w:style w:type="character" w:customStyle="1" w:styleId="SidefodtekstTegn">
    <w:name w:val="Sidefod tekst Tegn"/>
    <w:basedOn w:val="DefaultParagraphFont"/>
    <w:link w:val="Sidefodtekst"/>
    <w:rsid w:val="004037E1"/>
    <w:rPr>
      <w:rFonts w:asciiTheme="minorHAnsi" w:hAnsiTheme="minorHAnsi" w:cstheme="minorBidi"/>
      <w:color w:val="003E66" w:themeColor="accent3"/>
      <w:sz w:val="16"/>
      <w:szCs w:val="22"/>
    </w:rPr>
  </w:style>
  <w:style w:type="table" w:styleId="TableGrid">
    <w:name w:val="Table Grid"/>
    <w:basedOn w:val="TableNormal"/>
    <w:uiPriority w:val="39"/>
    <w:rsid w:val="003B1EB7"/>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Titel">
    <w:name w:val="TabelTitel"/>
    <w:basedOn w:val="Normal"/>
    <w:link w:val="TabelTitelChar"/>
    <w:qFormat/>
    <w:rsid w:val="00CF1199"/>
    <w:pPr>
      <w:spacing w:before="60" w:after="60" w:line="240" w:lineRule="auto"/>
    </w:pPr>
    <w:rPr>
      <w:rFonts w:cstheme="minorBidi"/>
      <w:b/>
      <w:color w:val="1D7BFA" w:themeColor="accent1"/>
      <w:szCs w:val="22"/>
    </w:rPr>
  </w:style>
  <w:style w:type="character" w:customStyle="1" w:styleId="TabelTitelChar">
    <w:name w:val="TabelTitel Char"/>
    <w:basedOn w:val="DefaultParagraphFont"/>
    <w:link w:val="TabelTitel"/>
    <w:rsid w:val="00CF1199"/>
    <w:rPr>
      <w:rFonts w:cstheme="minorBidi"/>
      <w:b/>
      <w:color w:val="1D7BFA" w:themeColor="accent1"/>
      <w:sz w:val="18"/>
      <w:szCs w:val="22"/>
    </w:rPr>
  </w:style>
  <w:style w:type="character" w:styleId="Hyperlink">
    <w:name w:val="Hyperlink"/>
    <w:basedOn w:val="DefaultParagraphFont"/>
    <w:uiPriority w:val="99"/>
    <w:unhideWhenUsed/>
    <w:rsid w:val="00136DD0"/>
    <w:rPr>
      <w:color w:val="1D7BFA" w:themeColor="hyperlink"/>
      <w:u w:val="single"/>
    </w:rPr>
  </w:style>
  <w:style w:type="paragraph" w:styleId="TOC2">
    <w:name w:val="toc 2"/>
    <w:basedOn w:val="Normal"/>
    <w:next w:val="Normal"/>
    <w:autoRedefine/>
    <w:uiPriority w:val="39"/>
    <w:unhideWhenUsed/>
    <w:rsid w:val="00B56D5E"/>
    <w:pPr>
      <w:tabs>
        <w:tab w:val="left" w:pos="709"/>
        <w:tab w:val="right" w:leader="underscore" w:pos="1332"/>
        <w:tab w:val="right" w:leader="underscore" w:pos="9072"/>
      </w:tabs>
      <w:spacing w:after="0"/>
    </w:pPr>
    <w:rPr>
      <w:rFonts w:cstheme="minorHAnsi"/>
      <w:bCs/>
      <w:color w:val="003E66" w:themeColor="accent3"/>
      <w:sz w:val="20"/>
    </w:rPr>
  </w:style>
  <w:style w:type="paragraph" w:styleId="TOCHeading">
    <w:name w:val="TOC Heading"/>
    <w:basedOn w:val="Heading1"/>
    <w:next w:val="Normal"/>
    <w:uiPriority w:val="39"/>
    <w:unhideWhenUsed/>
    <w:qFormat/>
    <w:rsid w:val="00E82C00"/>
    <w:pPr>
      <w:numPr>
        <w:numId w:val="0"/>
      </w:numPr>
      <w:spacing w:line="259" w:lineRule="auto"/>
      <w:outlineLvl w:val="9"/>
    </w:pPr>
    <w:rPr>
      <w:b/>
      <w:color w:val="0459CC" w:themeColor="accent1" w:themeShade="BF"/>
      <w:sz w:val="32"/>
      <w:lang w:eastAsia="da-DK"/>
    </w:rPr>
  </w:style>
  <w:style w:type="paragraph" w:styleId="TOC3">
    <w:name w:val="toc 3"/>
    <w:basedOn w:val="Normal"/>
    <w:next w:val="Normal"/>
    <w:autoRedefine/>
    <w:uiPriority w:val="39"/>
    <w:unhideWhenUsed/>
    <w:rsid w:val="004A59D9"/>
    <w:pPr>
      <w:spacing w:after="0"/>
    </w:pPr>
    <w:rPr>
      <w:rFonts w:cs="Arial (Body)"/>
      <w:color w:val="1D7BFA" w:themeColor="accent1"/>
      <w:sz w:val="20"/>
    </w:rPr>
  </w:style>
  <w:style w:type="paragraph" w:styleId="TOC1">
    <w:name w:val="toc 1"/>
    <w:aliases w:val="Force-index"/>
    <w:basedOn w:val="Normal"/>
    <w:next w:val="Normal"/>
    <w:autoRedefine/>
    <w:uiPriority w:val="39"/>
    <w:unhideWhenUsed/>
    <w:rsid w:val="0055359C"/>
    <w:pPr>
      <w:tabs>
        <w:tab w:val="left" w:pos="709"/>
        <w:tab w:val="right" w:leader="underscore" w:pos="9061"/>
      </w:tabs>
      <w:spacing w:before="360" w:after="100"/>
    </w:pPr>
    <w:rPr>
      <w:rFonts w:asciiTheme="majorHAnsi" w:hAnsiTheme="majorHAnsi" w:cs="Arial (Headings)"/>
      <w:bCs/>
      <w:color w:val="003E66" w:themeColor="accent3"/>
      <w:sz w:val="28"/>
      <w:szCs w:val="24"/>
    </w:rPr>
  </w:style>
  <w:style w:type="paragraph" w:customStyle="1" w:styleId="Heading10">
    <w:name w:val="Heading1"/>
    <w:basedOn w:val="Title"/>
    <w:link w:val="Heading1Char0"/>
    <w:qFormat/>
    <w:rsid w:val="006628EE"/>
    <w:pPr>
      <w:spacing w:before="100"/>
    </w:pPr>
    <w:rPr>
      <w:rFonts w:asciiTheme="majorHAnsi" w:hAnsiTheme="majorHAnsi"/>
      <w:caps w:val="0"/>
      <w:color w:val="003E66" w:themeColor="accent3"/>
      <w:sz w:val="48"/>
      <w:lang w:val="en-US"/>
    </w:rPr>
  </w:style>
  <w:style w:type="paragraph" w:styleId="TOC4">
    <w:name w:val="toc 4"/>
    <w:basedOn w:val="Normal"/>
    <w:next w:val="Normal"/>
    <w:autoRedefine/>
    <w:uiPriority w:val="39"/>
    <w:unhideWhenUsed/>
    <w:rsid w:val="00056804"/>
    <w:pPr>
      <w:spacing w:after="0"/>
      <w:ind w:left="360"/>
    </w:pPr>
    <w:rPr>
      <w:rFonts w:cstheme="minorHAnsi"/>
      <w:sz w:val="20"/>
    </w:rPr>
  </w:style>
  <w:style w:type="character" w:customStyle="1" w:styleId="Heading1Char0">
    <w:name w:val="Heading1 Char"/>
    <w:basedOn w:val="TitleChar"/>
    <w:link w:val="Heading10"/>
    <w:rsid w:val="006628EE"/>
    <w:rPr>
      <w:rFonts w:asciiTheme="majorHAnsi" w:eastAsiaTheme="majorEastAsia" w:hAnsiTheme="majorHAnsi" w:cs="Times New Roman (Headings CS)"/>
      <w:caps w:val="0"/>
      <w:color w:val="003E66" w:themeColor="accent3"/>
      <w:spacing w:val="-10"/>
      <w:kern w:val="20"/>
      <w:sz w:val="48"/>
      <w:szCs w:val="56"/>
      <w:lang w:val="en-US"/>
    </w:rPr>
  </w:style>
  <w:style w:type="paragraph" w:customStyle="1" w:styleId="Tabelindhold">
    <w:name w:val="Tabelindhold"/>
    <w:basedOn w:val="Normal"/>
    <w:link w:val="TabelindholdTegn"/>
    <w:qFormat/>
    <w:rsid w:val="00597E10"/>
    <w:pPr>
      <w:spacing w:after="0" w:line="240" w:lineRule="auto"/>
    </w:pPr>
    <w:rPr>
      <w:rFonts w:cstheme="minorBidi"/>
      <w:sz w:val="16"/>
      <w:szCs w:val="22"/>
      <w:lang w:val="en-US"/>
    </w:rPr>
  </w:style>
  <w:style w:type="character" w:customStyle="1" w:styleId="TabelindholdTegn">
    <w:name w:val="Tabelindhold Tegn"/>
    <w:basedOn w:val="DefaultParagraphFont"/>
    <w:link w:val="Tabelindhold"/>
    <w:rsid w:val="00597E10"/>
    <w:rPr>
      <w:rFonts w:cstheme="minorBidi"/>
      <w:sz w:val="16"/>
      <w:szCs w:val="22"/>
      <w:lang w:val="en-US"/>
    </w:rPr>
  </w:style>
  <w:style w:type="paragraph" w:customStyle="1" w:styleId="Appendix">
    <w:name w:val="Appendix"/>
    <w:basedOn w:val="Title"/>
    <w:link w:val="AppendixTegn"/>
    <w:rsid w:val="00596757"/>
    <w:rPr>
      <w:b/>
      <w:caps w:val="0"/>
      <w:sz w:val="26"/>
      <w:lang w:val="en-US"/>
    </w:rPr>
  </w:style>
  <w:style w:type="character" w:customStyle="1" w:styleId="AppendixTegn">
    <w:name w:val="Appendix Tegn"/>
    <w:basedOn w:val="TitleChar"/>
    <w:link w:val="Appendix"/>
    <w:rsid w:val="00596757"/>
    <w:rPr>
      <w:rFonts w:asciiTheme="minorHAnsi" w:eastAsiaTheme="majorEastAsia" w:hAnsiTheme="minorHAnsi" w:cstheme="majorBidi"/>
      <w:b/>
      <w:caps w:val="0"/>
      <w:color w:val="1D7BFA" w:themeColor="accent1"/>
      <w:spacing w:val="-10"/>
      <w:kern w:val="28"/>
      <w:sz w:val="26"/>
      <w:szCs w:val="56"/>
      <w:lang w:val="en-US"/>
    </w:rPr>
  </w:style>
  <w:style w:type="paragraph" w:customStyle="1" w:styleId="Heading20">
    <w:name w:val="Heading2"/>
    <w:basedOn w:val="Appendix"/>
    <w:link w:val="Heading2Char0"/>
    <w:qFormat/>
    <w:rsid w:val="0030027E"/>
    <w:pPr>
      <w:spacing w:before="40" w:beforeAutospacing="0" w:after="100"/>
    </w:pPr>
    <w:rPr>
      <w:rFonts w:asciiTheme="majorHAnsi" w:hAnsiTheme="majorHAnsi"/>
      <w:b w:val="0"/>
      <w:color w:val="003E66" w:themeColor="accent3"/>
      <w:spacing w:val="0"/>
      <w:sz w:val="28"/>
      <w:szCs w:val="18"/>
    </w:rPr>
  </w:style>
  <w:style w:type="paragraph" w:customStyle="1" w:styleId="Heading30">
    <w:name w:val="Heading3"/>
    <w:basedOn w:val="Appendix"/>
    <w:next w:val="Heading20"/>
    <w:link w:val="Heading3Char0"/>
    <w:qFormat/>
    <w:rsid w:val="00A671D2"/>
    <w:pPr>
      <w:spacing w:before="40" w:beforeAutospacing="0" w:after="100"/>
    </w:pPr>
    <w:rPr>
      <w:rFonts w:asciiTheme="majorHAnsi" w:hAnsiTheme="majorHAnsi"/>
      <w:spacing w:val="0"/>
      <w:sz w:val="24"/>
      <w:szCs w:val="18"/>
    </w:rPr>
  </w:style>
  <w:style w:type="character" w:customStyle="1" w:styleId="Heading2Char0">
    <w:name w:val="Heading2 Char"/>
    <w:basedOn w:val="AppendixTegn"/>
    <w:link w:val="Heading20"/>
    <w:rsid w:val="004037E1"/>
    <w:rPr>
      <w:rFonts w:asciiTheme="majorHAnsi" w:eastAsiaTheme="majorEastAsia" w:hAnsiTheme="majorHAnsi" w:cs="Times New Roman (Headings CS)"/>
      <w:b w:val="0"/>
      <w:caps w:val="0"/>
      <w:color w:val="003E66" w:themeColor="accent3"/>
      <w:spacing w:val="-10"/>
      <w:kern w:val="20"/>
      <w:sz w:val="28"/>
      <w:szCs w:val="18"/>
      <w:lang w:val="en-US"/>
    </w:rPr>
  </w:style>
  <w:style w:type="paragraph" w:customStyle="1" w:styleId="Heading40">
    <w:name w:val="Heading4"/>
    <w:basedOn w:val="Appendix"/>
    <w:link w:val="Heading4Char0"/>
    <w:qFormat/>
    <w:rsid w:val="003D2EA8"/>
    <w:pPr>
      <w:spacing w:before="40" w:beforeAutospacing="0" w:after="100"/>
    </w:pPr>
    <w:rPr>
      <w:rFonts w:asciiTheme="majorHAnsi" w:hAnsiTheme="majorHAnsi"/>
      <w:spacing w:val="0"/>
      <w:sz w:val="18"/>
      <w:szCs w:val="18"/>
    </w:rPr>
  </w:style>
  <w:style w:type="character" w:customStyle="1" w:styleId="Heading3Char0">
    <w:name w:val="Heading3 Char"/>
    <w:basedOn w:val="AppendixTegn"/>
    <w:link w:val="Heading30"/>
    <w:rsid w:val="00700943"/>
    <w:rPr>
      <w:rFonts w:asciiTheme="majorHAnsi" w:eastAsiaTheme="majorEastAsia" w:hAnsiTheme="majorHAnsi" w:cs="Times New Roman (Headings CS)"/>
      <w:b/>
      <w:caps w:val="0"/>
      <w:color w:val="1D7BFA" w:themeColor="accent1"/>
      <w:spacing w:val="-10"/>
      <w:kern w:val="20"/>
      <w:sz w:val="24"/>
      <w:szCs w:val="18"/>
      <w:lang w:val="en-US"/>
    </w:rPr>
  </w:style>
  <w:style w:type="character" w:customStyle="1" w:styleId="Heading4Char0">
    <w:name w:val="Heading4 Char"/>
    <w:basedOn w:val="AppendixTegn"/>
    <w:link w:val="Heading40"/>
    <w:rsid w:val="003D2EA8"/>
    <w:rPr>
      <w:rFonts w:asciiTheme="majorHAnsi" w:eastAsiaTheme="majorEastAsia" w:hAnsiTheme="majorHAnsi" w:cs="Times New Roman (Headings CS)"/>
      <w:b/>
      <w:caps w:val="0"/>
      <w:color w:val="1D7BFA" w:themeColor="accent1"/>
      <w:spacing w:val="-10"/>
      <w:kern w:val="20"/>
      <w:sz w:val="18"/>
      <w:szCs w:val="18"/>
      <w:lang w:val="en-US"/>
    </w:rPr>
  </w:style>
  <w:style w:type="paragraph" w:styleId="ListParagraph">
    <w:name w:val="List Paragraph"/>
    <w:basedOn w:val="Normal"/>
    <w:uiPriority w:val="34"/>
    <w:qFormat/>
    <w:rsid w:val="004037E1"/>
    <w:pPr>
      <w:ind w:left="720"/>
      <w:contextualSpacing/>
    </w:pPr>
  </w:style>
  <w:style w:type="paragraph" w:styleId="EndnoteText">
    <w:name w:val="endnote text"/>
    <w:basedOn w:val="Normal"/>
    <w:link w:val="EndnoteTextChar"/>
    <w:uiPriority w:val="99"/>
    <w:semiHidden/>
    <w:unhideWhenUsed/>
    <w:rsid w:val="00B134DD"/>
    <w:pPr>
      <w:spacing w:after="0" w:line="240" w:lineRule="auto"/>
    </w:pPr>
    <w:rPr>
      <w:sz w:val="20"/>
    </w:rPr>
  </w:style>
  <w:style w:type="character" w:customStyle="1" w:styleId="EndnoteTextChar">
    <w:name w:val="Endnote Text Char"/>
    <w:basedOn w:val="DefaultParagraphFont"/>
    <w:link w:val="EndnoteText"/>
    <w:uiPriority w:val="99"/>
    <w:semiHidden/>
    <w:rsid w:val="00B134DD"/>
    <w:rPr>
      <w:rFonts w:asciiTheme="minorHAnsi" w:hAnsiTheme="minorHAnsi"/>
    </w:rPr>
  </w:style>
  <w:style w:type="character" w:styleId="EndnoteReference">
    <w:name w:val="endnote reference"/>
    <w:basedOn w:val="DefaultParagraphFont"/>
    <w:uiPriority w:val="99"/>
    <w:semiHidden/>
    <w:unhideWhenUsed/>
    <w:rsid w:val="00B134DD"/>
    <w:rPr>
      <w:vertAlign w:val="superscript"/>
    </w:rPr>
  </w:style>
  <w:style w:type="paragraph" w:styleId="TOC5">
    <w:name w:val="toc 5"/>
    <w:basedOn w:val="Normal"/>
    <w:next w:val="Normal"/>
    <w:autoRedefine/>
    <w:uiPriority w:val="39"/>
    <w:unhideWhenUsed/>
    <w:rsid w:val="000E5A11"/>
    <w:pPr>
      <w:spacing w:after="0"/>
      <w:ind w:left="540"/>
    </w:pPr>
    <w:rPr>
      <w:rFonts w:cstheme="minorHAnsi"/>
      <w:sz w:val="20"/>
    </w:rPr>
  </w:style>
  <w:style w:type="paragraph" w:styleId="TOC6">
    <w:name w:val="toc 6"/>
    <w:basedOn w:val="Normal"/>
    <w:next w:val="Normal"/>
    <w:autoRedefine/>
    <w:uiPriority w:val="39"/>
    <w:unhideWhenUsed/>
    <w:rsid w:val="000E5A11"/>
    <w:pPr>
      <w:spacing w:after="0"/>
      <w:ind w:left="720"/>
    </w:pPr>
    <w:rPr>
      <w:rFonts w:cstheme="minorHAnsi"/>
      <w:sz w:val="20"/>
    </w:rPr>
  </w:style>
  <w:style w:type="paragraph" w:styleId="TOC7">
    <w:name w:val="toc 7"/>
    <w:basedOn w:val="Normal"/>
    <w:next w:val="Normal"/>
    <w:autoRedefine/>
    <w:uiPriority w:val="39"/>
    <w:unhideWhenUsed/>
    <w:rsid w:val="000E5A11"/>
    <w:pPr>
      <w:spacing w:after="0"/>
      <w:ind w:left="900"/>
    </w:pPr>
    <w:rPr>
      <w:rFonts w:cstheme="minorHAnsi"/>
      <w:sz w:val="20"/>
    </w:rPr>
  </w:style>
  <w:style w:type="paragraph" w:styleId="TOC8">
    <w:name w:val="toc 8"/>
    <w:basedOn w:val="Normal"/>
    <w:next w:val="Normal"/>
    <w:autoRedefine/>
    <w:uiPriority w:val="39"/>
    <w:unhideWhenUsed/>
    <w:rsid w:val="000E5A11"/>
    <w:pPr>
      <w:spacing w:after="0"/>
      <w:ind w:left="1080"/>
    </w:pPr>
    <w:rPr>
      <w:rFonts w:cstheme="minorHAnsi"/>
      <w:sz w:val="20"/>
    </w:rPr>
  </w:style>
  <w:style w:type="paragraph" w:styleId="TOC9">
    <w:name w:val="toc 9"/>
    <w:basedOn w:val="Normal"/>
    <w:next w:val="Normal"/>
    <w:autoRedefine/>
    <w:uiPriority w:val="39"/>
    <w:unhideWhenUsed/>
    <w:rsid w:val="000E5A11"/>
    <w:pPr>
      <w:spacing w:after="0"/>
      <w:ind w:left="1260"/>
    </w:pPr>
    <w:rPr>
      <w:rFonts w:cstheme="minorHAnsi"/>
      <w:sz w:val="20"/>
    </w:rPr>
  </w:style>
  <w:style w:type="paragraph" w:styleId="NormalWeb">
    <w:name w:val="Normal (Web)"/>
    <w:basedOn w:val="Normal"/>
    <w:uiPriority w:val="99"/>
    <w:unhideWhenUsed/>
    <w:rsid w:val="001B43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rev2">
    <w:name w:val="rev2"/>
    <w:basedOn w:val="DefaultParagraphFont"/>
    <w:rsid w:val="00CD7A6B"/>
  </w:style>
  <w:style w:type="character" w:customStyle="1" w:styleId="grame">
    <w:name w:val="grame"/>
    <w:basedOn w:val="DefaultParagraphFont"/>
    <w:rsid w:val="004340CD"/>
  </w:style>
  <w:style w:type="character" w:customStyle="1" w:styleId="spelle">
    <w:name w:val="spelle"/>
    <w:basedOn w:val="DefaultParagraphFont"/>
    <w:rsid w:val="004340CD"/>
  </w:style>
  <w:style w:type="character" w:customStyle="1" w:styleId="spd4docbody">
    <w:name w:val="spd4docbody"/>
    <w:basedOn w:val="DefaultParagraphFont"/>
    <w:rsid w:val="002F1FAF"/>
  </w:style>
  <w:style w:type="character" w:customStyle="1" w:styleId="stext">
    <w:name w:val="stext"/>
    <w:basedOn w:val="DefaultParagraphFont"/>
    <w:rsid w:val="00F562A8"/>
  </w:style>
  <w:style w:type="character" w:styleId="CommentReference">
    <w:name w:val="annotation reference"/>
    <w:basedOn w:val="DefaultParagraphFont"/>
    <w:uiPriority w:val="99"/>
    <w:semiHidden/>
    <w:unhideWhenUsed/>
    <w:rsid w:val="00AE22E6"/>
    <w:rPr>
      <w:sz w:val="16"/>
      <w:szCs w:val="16"/>
    </w:rPr>
  </w:style>
  <w:style w:type="paragraph" w:styleId="CommentText">
    <w:name w:val="annotation text"/>
    <w:basedOn w:val="Normal"/>
    <w:link w:val="CommentTextChar"/>
    <w:uiPriority w:val="99"/>
    <w:semiHidden/>
    <w:unhideWhenUsed/>
    <w:rsid w:val="00AE22E6"/>
    <w:pPr>
      <w:spacing w:line="240" w:lineRule="auto"/>
    </w:pPr>
    <w:rPr>
      <w:sz w:val="20"/>
    </w:rPr>
  </w:style>
  <w:style w:type="character" w:customStyle="1" w:styleId="CommentTextChar">
    <w:name w:val="Comment Text Char"/>
    <w:basedOn w:val="DefaultParagraphFont"/>
    <w:link w:val="CommentText"/>
    <w:uiPriority w:val="99"/>
    <w:semiHidden/>
    <w:rsid w:val="00AE22E6"/>
    <w:rPr>
      <w:rFonts w:asciiTheme="minorHAnsi" w:hAnsiTheme="minorHAnsi"/>
    </w:rPr>
  </w:style>
  <w:style w:type="paragraph" w:styleId="CommentSubject">
    <w:name w:val="annotation subject"/>
    <w:basedOn w:val="CommentText"/>
    <w:next w:val="CommentText"/>
    <w:link w:val="CommentSubjectChar"/>
    <w:uiPriority w:val="99"/>
    <w:semiHidden/>
    <w:unhideWhenUsed/>
    <w:rsid w:val="00AE22E6"/>
    <w:rPr>
      <w:b/>
      <w:bCs/>
    </w:rPr>
  </w:style>
  <w:style w:type="character" w:customStyle="1" w:styleId="CommentSubjectChar">
    <w:name w:val="Comment Subject Char"/>
    <w:basedOn w:val="CommentTextChar"/>
    <w:link w:val="CommentSubject"/>
    <w:uiPriority w:val="99"/>
    <w:semiHidden/>
    <w:rsid w:val="00AE22E6"/>
    <w:rPr>
      <w:rFonts w:asciiTheme="minorHAnsi" w:hAnsiTheme="minorHAnsi"/>
      <w:b/>
      <w:bCs/>
    </w:rPr>
  </w:style>
  <w:style w:type="paragraph" w:styleId="BalloonText">
    <w:name w:val="Balloon Text"/>
    <w:basedOn w:val="Normal"/>
    <w:link w:val="BalloonTextChar"/>
    <w:uiPriority w:val="99"/>
    <w:semiHidden/>
    <w:unhideWhenUsed/>
    <w:rsid w:val="00AE22E6"/>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E22E6"/>
    <w:rPr>
      <w:rFonts w:ascii="Segoe UI" w:hAnsi="Segoe UI" w:cs="Segoe UI"/>
      <w:sz w:val="18"/>
      <w:szCs w:val="18"/>
    </w:rPr>
  </w:style>
  <w:style w:type="character" w:styleId="UnresolvedMention">
    <w:name w:val="Unresolved Mention"/>
    <w:basedOn w:val="DefaultParagraphFont"/>
    <w:uiPriority w:val="99"/>
    <w:semiHidden/>
    <w:unhideWhenUsed/>
    <w:rsid w:val="0050234E"/>
    <w:rPr>
      <w:color w:val="605E5C"/>
      <w:shd w:val="clear" w:color="auto" w:fill="E1DFDD"/>
    </w:rPr>
  </w:style>
  <w:style w:type="paragraph" w:styleId="Revision">
    <w:name w:val="Revision"/>
    <w:hidden/>
    <w:uiPriority w:val="99"/>
    <w:semiHidden/>
    <w:rsid w:val="00282E2A"/>
    <w:pPr>
      <w:spacing w:after="0" w:line="240" w:lineRule="auto"/>
    </w:pPr>
    <w:rPr>
      <w:rFonts w:asciiTheme="minorHAnsi" w:hAnsiTheme="minorHAnsi"/>
      <w:sz w:val="18"/>
    </w:rPr>
  </w:style>
  <w:style w:type="paragraph" w:styleId="ListNumber">
    <w:name w:val="List Number"/>
    <w:basedOn w:val="Normal"/>
    <w:uiPriority w:val="2"/>
    <w:qFormat/>
    <w:rsid w:val="0030027E"/>
    <w:pPr>
      <w:numPr>
        <w:numId w:val="75"/>
      </w:numPr>
      <w:spacing w:after="0" w:line="260" w:lineRule="atLeast"/>
      <w:contextualSpacing/>
    </w:pPr>
    <w:rPr>
      <w:rFonts w:ascii="Arial" w:hAnsi="Arial" w:cstheme="min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3334">
      <w:bodyDiv w:val="1"/>
      <w:marLeft w:val="0"/>
      <w:marRight w:val="0"/>
      <w:marTop w:val="0"/>
      <w:marBottom w:val="0"/>
      <w:divBdr>
        <w:top w:val="none" w:sz="0" w:space="0" w:color="auto"/>
        <w:left w:val="none" w:sz="0" w:space="0" w:color="auto"/>
        <w:bottom w:val="none" w:sz="0" w:space="0" w:color="auto"/>
        <w:right w:val="none" w:sz="0" w:space="0" w:color="auto"/>
      </w:divBdr>
    </w:div>
    <w:div w:id="116411148">
      <w:bodyDiv w:val="1"/>
      <w:marLeft w:val="0"/>
      <w:marRight w:val="0"/>
      <w:marTop w:val="0"/>
      <w:marBottom w:val="0"/>
      <w:divBdr>
        <w:top w:val="none" w:sz="0" w:space="0" w:color="auto"/>
        <w:left w:val="none" w:sz="0" w:space="0" w:color="auto"/>
        <w:bottom w:val="none" w:sz="0" w:space="0" w:color="auto"/>
        <w:right w:val="none" w:sz="0" w:space="0" w:color="auto"/>
      </w:divBdr>
    </w:div>
    <w:div w:id="170028044">
      <w:bodyDiv w:val="1"/>
      <w:marLeft w:val="0"/>
      <w:marRight w:val="0"/>
      <w:marTop w:val="0"/>
      <w:marBottom w:val="0"/>
      <w:divBdr>
        <w:top w:val="none" w:sz="0" w:space="0" w:color="auto"/>
        <w:left w:val="none" w:sz="0" w:space="0" w:color="auto"/>
        <w:bottom w:val="none" w:sz="0" w:space="0" w:color="auto"/>
        <w:right w:val="none" w:sz="0" w:space="0" w:color="auto"/>
      </w:divBdr>
    </w:div>
    <w:div w:id="221256741">
      <w:bodyDiv w:val="1"/>
      <w:marLeft w:val="0"/>
      <w:marRight w:val="0"/>
      <w:marTop w:val="0"/>
      <w:marBottom w:val="0"/>
      <w:divBdr>
        <w:top w:val="none" w:sz="0" w:space="0" w:color="auto"/>
        <w:left w:val="none" w:sz="0" w:space="0" w:color="auto"/>
        <w:bottom w:val="none" w:sz="0" w:space="0" w:color="auto"/>
        <w:right w:val="none" w:sz="0" w:space="0" w:color="auto"/>
      </w:divBdr>
    </w:div>
    <w:div w:id="309291127">
      <w:bodyDiv w:val="1"/>
      <w:marLeft w:val="0"/>
      <w:marRight w:val="0"/>
      <w:marTop w:val="0"/>
      <w:marBottom w:val="0"/>
      <w:divBdr>
        <w:top w:val="none" w:sz="0" w:space="0" w:color="auto"/>
        <w:left w:val="none" w:sz="0" w:space="0" w:color="auto"/>
        <w:bottom w:val="none" w:sz="0" w:space="0" w:color="auto"/>
        <w:right w:val="none" w:sz="0" w:space="0" w:color="auto"/>
      </w:divBdr>
    </w:div>
    <w:div w:id="404500263">
      <w:bodyDiv w:val="1"/>
      <w:marLeft w:val="0"/>
      <w:marRight w:val="0"/>
      <w:marTop w:val="0"/>
      <w:marBottom w:val="0"/>
      <w:divBdr>
        <w:top w:val="none" w:sz="0" w:space="0" w:color="auto"/>
        <w:left w:val="none" w:sz="0" w:space="0" w:color="auto"/>
        <w:bottom w:val="none" w:sz="0" w:space="0" w:color="auto"/>
        <w:right w:val="none" w:sz="0" w:space="0" w:color="auto"/>
      </w:divBdr>
    </w:div>
    <w:div w:id="405877556">
      <w:bodyDiv w:val="1"/>
      <w:marLeft w:val="0"/>
      <w:marRight w:val="0"/>
      <w:marTop w:val="0"/>
      <w:marBottom w:val="0"/>
      <w:divBdr>
        <w:top w:val="none" w:sz="0" w:space="0" w:color="auto"/>
        <w:left w:val="none" w:sz="0" w:space="0" w:color="auto"/>
        <w:bottom w:val="none" w:sz="0" w:space="0" w:color="auto"/>
        <w:right w:val="none" w:sz="0" w:space="0" w:color="auto"/>
      </w:divBdr>
    </w:div>
    <w:div w:id="417992640">
      <w:bodyDiv w:val="1"/>
      <w:marLeft w:val="0"/>
      <w:marRight w:val="0"/>
      <w:marTop w:val="0"/>
      <w:marBottom w:val="0"/>
      <w:divBdr>
        <w:top w:val="none" w:sz="0" w:space="0" w:color="auto"/>
        <w:left w:val="none" w:sz="0" w:space="0" w:color="auto"/>
        <w:bottom w:val="none" w:sz="0" w:space="0" w:color="auto"/>
        <w:right w:val="none" w:sz="0" w:space="0" w:color="auto"/>
      </w:divBdr>
    </w:div>
    <w:div w:id="631130174">
      <w:bodyDiv w:val="1"/>
      <w:marLeft w:val="0"/>
      <w:marRight w:val="0"/>
      <w:marTop w:val="0"/>
      <w:marBottom w:val="0"/>
      <w:divBdr>
        <w:top w:val="none" w:sz="0" w:space="0" w:color="auto"/>
        <w:left w:val="none" w:sz="0" w:space="0" w:color="auto"/>
        <w:bottom w:val="none" w:sz="0" w:space="0" w:color="auto"/>
        <w:right w:val="none" w:sz="0" w:space="0" w:color="auto"/>
      </w:divBdr>
    </w:div>
    <w:div w:id="653148947">
      <w:bodyDiv w:val="1"/>
      <w:marLeft w:val="0"/>
      <w:marRight w:val="0"/>
      <w:marTop w:val="0"/>
      <w:marBottom w:val="0"/>
      <w:divBdr>
        <w:top w:val="none" w:sz="0" w:space="0" w:color="auto"/>
        <w:left w:val="none" w:sz="0" w:space="0" w:color="auto"/>
        <w:bottom w:val="none" w:sz="0" w:space="0" w:color="auto"/>
        <w:right w:val="none" w:sz="0" w:space="0" w:color="auto"/>
      </w:divBdr>
      <w:divsChild>
        <w:div w:id="889271314">
          <w:marLeft w:val="0"/>
          <w:marRight w:val="0"/>
          <w:marTop w:val="100"/>
          <w:marBottom w:val="100"/>
          <w:divBdr>
            <w:top w:val="none" w:sz="0" w:space="0" w:color="auto"/>
            <w:left w:val="none" w:sz="0" w:space="0" w:color="auto"/>
            <w:bottom w:val="none" w:sz="0" w:space="0" w:color="auto"/>
            <w:right w:val="none" w:sz="0" w:space="0" w:color="auto"/>
          </w:divBdr>
        </w:div>
        <w:div w:id="1032195292">
          <w:marLeft w:val="0"/>
          <w:marRight w:val="0"/>
          <w:marTop w:val="100"/>
          <w:marBottom w:val="100"/>
          <w:divBdr>
            <w:top w:val="none" w:sz="0" w:space="0" w:color="auto"/>
            <w:left w:val="none" w:sz="0" w:space="0" w:color="auto"/>
            <w:bottom w:val="none" w:sz="0" w:space="0" w:color="auto"/>
            <w:right w:val="none" w:sz="0" w:space="0" w:color="auto"/>
          </w:divBdr>
        </w:div>
        <w:div w:id="1616448121">
          <w:marLeft w:val="0"/>
          <w:marRight w:val="0"/>
          <w:marTop w:val="100"/>
          <w:marBottom w:val="100"/>
          <w:divBdr>
            <w:top w:val="none" w:sz="0" w:space="0" w:color="auto"/>
            <w:left w:val="none" w:sz="0" w:space="0" w:color="auto"/>
            <w:bottom w:val="none" w:sz="0" w:space="0" w:color="auto"/>
            <w:right w:val="none" w:sz="0" w:space="0" w:color="auto"/>
          </w:divBdr>
        </w:div>
        <w:div w:id="1638367202">
          <w:marLeft w:val="0"/>
          <w:marRight w:val="0"/>
          <w:marTop w:val="100"/>
          <w:marBottom w:val="100"/>
          <w:divBdr>
            <w:top w:val="none" w:sz="0" w:space="0" w:color="auto"/>
            <w:left w:val="none" w:sz="0" w:space="0" w:color="auto"/>
            <w:bottom w:val="none" w:sz="0" w:space="0" w:color="auto"/>
            <w:right w:val="none" w:sz="0" w:space="0" w:color="auto"/>
          </w:divBdr>
        </w:div>
      </w:divsChild>
    </w:div>
    <w:div w:id="656618802">
      <w:bodyDiv w:val="1"/>
      <w:marLeft w:val="0"/>
      <w:marRight w:val="0"/>
      <w:marTop w:val="0"/>
      <w:marBottom w:val="0"/>
      <w:divBdr>
        <w:top w:val="none" w:sz="0" w:space="0" w:color="auto"/>
        <w:left w:val="none" w:sz="0" w:space="0" w:color="auto"/>
        <w:bottom w:val="none" w:sz="0" w:space="0" w:color="auto"/>
        <w:right w:val="none" w:sz="0" w:space="0" w:color="auto"/>
      </w:divBdr>
      <w:divsChild>
        <w:div w:id="290019645">
          <w:marLeft w:val="0"/>
          <w:marRight w:val="0"/>
          <w:marTop w:val="0"/>
          <w:marBottom w:val="0"/>
          <w:divBdr>
            <w:top w:val="none" w:sz="0" w:space="0" w:color="auto"/>
            <w:left w:val="none" w:sz="0" w:space="0" w:color="auto"/>
            <w:bottom w:val="none" w:sz="0" w:space="0" w:color="auto"/>
            <w:right w:val="none" w:sz="0" w:space="0" w:color="auto"/>
          </w:divBdr>
        </w:div>
      </w:divsChild>
    </w:div>
    <w:div w:id="666324788">
      <w:bodyDiv w:val="1"/>
      <w:marLeft w:val="0"/>
      <w:marRight w:val="0"/>
      <w:marTop w:val="0"/>
      <w:marBottom w:val="0"/>
      <w:divBdr>
        <w:top w:val="none" w:sz="0" w:space="0" w:color="auto"/>
        <w:left w:val="none" w:sz="0" w:space="0" w:color="auto"/>
        <w:bottom w:val="none" w:sz="0" w:space="0" w:color="auto"/>
        <w:right w:val="none" w:sz="0" w:space="0" w:color="auto"/>
      </w:divBdr>
    </w:div>
    <w:div w:id="759762695">
      <w:bodyDiv w:val="1"/>
      <w:marLeft w:val="0"/>
      <w:marRight w:val="0"/>
      <w:marTop w:val="0"/>
      <w:marBottom w:val="0"/>
      <w:divBdr>
        <w:top w:val="none" w:sz="0" w:space="0" w:color="auto"/>
        <w:left w:val="none" w:sz="0" w:space="0" w:color="auto"/>
        <w:bottom w:val="none" w:sz="0" w:space="0" w:color="auto"/>
        <w:right w:val="none" w:sz="0" w:space="0" w:color="auto"/>
      </w:divBdr>
    </w:div>
    <w:div w:id="1042704190">
      <w:bodyDiv w:val="1"/>
      <w:marLeft w:val="0"/>
      <w:marRight w:val="0"/>
      <w:marTop w:val="0"/>
      <w:marBottom w:val="0"/>
      <w:divBdr>
        <w:top w:val="none" w:sz="0" w:space="0" w:color="auto"/>
        <w:left w:val="none" w:sz="0" w:space="0" w:color="auto"/>
        <w:bottom w:val="none" w:sz="0" w:space="0" w:color="auto"/>
        <w:right w:val="none" w:sz="0" w:space="0" w:color="auto"/>
      </w:divBdr>
    </w:div>
    <w:div w:id="1074664413">
      <w:bodyDiv w:val="1"/>
      <w:marLeft w:val="0"/>
      <w:marRight w:val="0"/>
      <w:marTop w:val="0"/>
      <w:marBottom w:val="0"/>
      <w:divBdr>
        <w:top w:val="none" w:sz="0" w:space="0" w:color="auto"/>
        <w:left w:val="none" w:sz="0" w:space="0" w:color="auto"/>
        <w:bottom w:val="none" w:sz="0" w:space="0" w:color="auto"/>
        <w:right w:val="none" w:sz="0" w:space="0" w:color="auto"/>
      </w:divBdr>
    </w:div>
    <w:div w:id="1079794724">
      <w:bodyDiv w:val="1"/>
      <w:marLeft w:val="0"/>
      <w:marRight w:val="0"/>
      <w:marTop w:val="0"/>
      <w:marBottom w:val="0"/>
      <w:divBdr>
        <w:top w:val="none" w:sz="0" w:space="0" w:color="auto"/>
        <w:left w:val="none" w:sz="0" w:space="0" w:color="auto"/>
        <w:bottom w:val="none" w:sz="0" w:space="0" w:color="auto"/>
        <w:right w:val="none" w:sz="0" w:space="0" w:color="auto"/>
      </w:divBdr>
    </w:div>
    <w:div w:id="1102914717">
      <w:bodyDiv w:val="1"/>
      <w:marLeft w:val="0"/>
      <w:marRight w:val="0"/>
      <w:marTop w:val="0"/>
      <w:marBottom w:val="0"/>
      <w:divBdr>
        <w:top w:val="none" w:sz="0" w:space="0" w:color="auto"/>
        <w:left w:val="none" w:sz="0" w:space="0" w:color="auto"/>
        <w:bottom w:val="none" w:sz="0" w:space="0" w:color="auto"/>
        <w:right w:val="none" w:sz="0" w:space="0" w:color="auto"/>
      </w:divBdr>
    </w:div>
    <w:div w:id="1103379030">
      <w:bodyDiv w:val="1"/>
      <w:marLeft w:val="0"/>
      <w:marRight w:val="0"/>
      <w:marTop w:val="0"/>
      <w:marBottom w:val="0"/>
      <w:divBdr>
        <w:top w:val="none" w:sz="0" w:space="0" w:color="auto"/>
        <w:left w:val="none" w:sz="0" w:space="0" w:color="auto"/>
        <w:bottom w:val="none" w:sz="0" w:space="0" w:color="auto"/>
        <w:right w:val="none" w:sz="0" w:space="0" w:color="auto"/>
      </w:divBdr>
    </w:div>
    <w:div w:id="1291208831">
      <w:bodyDiv w:val="1"/>
      <w:marLeft w:val="0"/>
      <w:marRight w:val="0"/>
      <w:marTop w:val="0"/>
      <w:marBottom w:val="0"/>
      <w:divBdr>
        <w:top w:val="none" w:sz="0" w:space="0" w:color="auto"/>
        <w:left w:val="none" w:sz="0" w:space="0" w:color="auto"/>
        <w:bottom w:val="none" w:sz="0" w:space="0" w:color="auto"/>
        <w:right w:val="none" w:sz="0" w:space="0" w:color="auto"/>
      </w:divBdr>
      <w:divsChild>
        <w:div w:id="1883520797">
          <w:marLeft w:val="0"/>
          <w:marRight w:val="0"/>
          <w:marTop w:val="0"/>
          <w:marBottom w:val="0"/>
          <w:divBdr>
            <w:top w:val="none" w:sz="0" w:space="0" w:color="auto"/>
            <w:left w:val="none" w:sz="0" w:space="0" w:color="auto"/>
            <w:bottom w:val="none" w:sz="0" w:space="0" w:color="auto"/>
            <w:right w:val="none" w:sz="0" w:space="0" w:color="auto"/>
          </w:divBdr>
        </w:div>
      </w:divsChild>
    </w:div>
    <w:div w:id="1401366961">
      <w:bodyDiv w:val="1"/>
      <w:marLeft w:val="0"/>
      <w:marRight w:val="0"/>
      <w:marTop w:val="0"/>
      <w:marBottom w:val="0"/>
      <w:divBdr>
        <w:top w:val="none" w:sz="0" w:space="0" w:color="auto"/>
        <w:left w:val="none" w:sz="0" w:space="0" w:color="auto"/>
        <w:bottom w:val="none" w:sz="0" w:space="0" w:color="auto"/>
        <w:right w:val="none" w:sz="0" w:space="0" w:color="auto"/>
      </w:divBdr>
    </w:div>
    <w:div w:id="1472940738">
      <w:bodyDiv w:val="1"/>
      <w:marLeft w:val="0"/>
      <w:marRight w:val="0"/>
      <w:marTop w:val="0"/>
      <w:marBottom w:val="0"/>
      <w:divBdr>
        <w:top w:val="none" w:sz="0" w:space="0" w:color="auto"/>
        <w:left w:val="none" w:sz="0" w:space="0" w:color="auto"/>
        <w:bottom w:val="none" w:sz="0" w:space="0" w:color="auto"/>
        <w:right w:val="none" w:sz="0" w:space="0" w:color="auto"/>
      </w:divBdr>
    </w:div>
    <w:div w:id="1481574903">
      <w:bodyDiv w:val="1"/>
      <w:marLeft w:val="0"/>
      <w:marRight w:val="0"/>
      <w:marTop w:val="0"/>
      <w:marBottom w:val="0"/>
      <w:divBdr>
        <w:top w:val="none" w:sz="0" w:space="0" w:color="auto"/>
        <w:left w:val="none" w:sz="0" w:space="0" w:color="auto"/>
        <w:bottom w:val="none" w:sz="0" w:space="0" w:color="auto"/>
        <w:right w:val="none" w:sz="0" w:space="0" w:color="auto"/>
      </w:divBdr>
    </w:div>
    <w:div w:id="1521242886">
      <w:bodyDiv w:val="1"/>
      <w:marLeft w:val="0"/>
      <w:marRight w:val="0"/>
      <w:marTop w:val="0"/>
      <w:marBottom w:val="0"/>
      <w:divBdr>
        <w:top w:val="none" w:sz="0" w:space="0" w:color="auto"/>
        <w:left w:val="none" w:sz="0" w:space="0" w:color="auto"/>
        <w:bottom w:val="none" w:sz="0" w:space="0" w:color="auto"/>
        <w:right w:val="none" w:sz="0" w:space="0" w:color="auto"/>
      </w:divBdr>
    </w:div>
    <w:div w:id="1684209871">
      <w:bodyDiv w:val="1"/>
      <w:marLeft w:val="0"/>
      <w:marRight w:val="0"/>
      <w:marTop w:val="0"/>
      <w:marBottom w:val="0"/>
      <w:divBdr>
        <w:top w:val="none" w:sz="0" w:space="0" w:color="auto"/>
        <w:left w:val="none" w:sz="0" w:space="0" w:color="auto"/>
        <w:bottom w:val="none" w:sz="0" w:space="0" w:color="auto"/>
        <w:right w:val="none" w:sz="0" w:space="0" w:color="auto"/>
      </w:divBdr>
    </w:div>
    <w:div w:id="1718893998">
      <w:bodyDiv w:val="1"/>
      <w:marLeft w:val="0"/>
      <w:marRight w:val="0"/>
      <w:marTop w:val="0"/>
      <w:marBottom w:val="0"/>
      <w:divBdr>
        <w:top w:val="none" w:sz="0" w:space="0" w:color="auto"/>
        <w:left w:val="none" w:sz="0" w:space="0" w:color="auto"/>
        <w:bottom w:val="none" w:sz="0" w:space="0" w:color="auto"/>
        <w:right w:val="none" w:sz="0" w:space="0" w:color="auto"/>
      </w:divBdr>
    </w:div>
    <w:div w:id="1917283483">
      <w:bodyDiv w:val="1"/>
      <w:marLeft w:val="0"/>
      <w:marRight w:val="0"/>
      <w:marTop w:val="0"/>
      <w:marBottom w:val="0"/>
      <w:divBdr>
        <w:top w:val="none" w:sz="0" w:space="0" w:color="auto"/>
        <w:left w:val="none" w:sz="0" w:space="0" w:color="auto"/>
        <w:bottom w:val="none" w:sz="0" w:space="0" w:color="auto"/>
        <w:right w:val="none" w:sz="0" w:space="0" w:color="auto"/>
      </w:divBdr>
    </w:div>
    <w:div w:id="207469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youtube.com/watch?v=M-QUkgk3Hy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30.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ForceTmp\Templates\FORCE\FORCE%20Technology%20Denmark\Administration\Other%20documents\FORCE%20Standard%20Template_da.dotx" TargetMode="External"/></Relationships>
</file>

<file path=word/theme/theme1.xml><?xml version="1.0" encoding="utf-8"?>
<a:theme xmlns:a="http://schemas.openxmlformats.org/drawingml/2006/main" name="Force-field">
  <a:themeElements>
    <a:clrScheme name="FORCE Technology 1">
      <a:dk1>
        <a:srgbClr val="000000"/>
      </a:dk1>
      <a:lt1>
        <a:srgbClr val="FFFFFF"/>
      </a:lt1>
      <a:dk2>
        <a:srgbClr val="475C6D"/>
      </a:dk2>
      <a:lt2>
        <a:srgbClr val="CFDADC"/>
      </a:lt2>
      <a:accent1>
        <a:srgbClr val="1D7BFA"/>
      </a:accent1>
      <a:accent2>
        <a:srgbClr val="A5CAFD"/>
      </a:accent2>
      <a:accent3>
        <a:srgbClr val="003E66"/>
      </a:accent3>
      <a:accent4>
        <a:srgbClr val="32CD32"/>
      </a:accent4>
      <a:accent5>
        <a:srgbClr val="FFC608"/>
      </a:accent5>
      <a:accent6>
        <a:srgbClr val="FF4E50"/>
      </a:accent6>
      <a:hlink>
        <a:srgbClr val="1D7BFA"/>
      </a:hlink>
      <a:folHlink>
        <a:srgbClr val="A5CAF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9FF96C6F735044B71EE215CC38A40E" ma:contentTypeVersion="4" ma:contentTypeDescription="Create a new document." ma:contentTypeScope="" ma:versionID="7db88c19c5e559345bb8cfcc2e65acd4">
  <xsd:schema xmlns:xsd="http://www.w3.org/2001/XMLSchema" xmlns:xs="http://www.w3.org/2001/XMLSchema" xmlns:p="http://schemas.microsoft.com/office/2006/metadata/properties" xmlns:ns2="68c6fe82-bc89-4e60-ad57-091ce1eb8922" targetNamespace="http://schemas.microsoft.com/office/2006/metadata/properties" ma:root="true" ma:fieldsID="6f43f4bb2c4972d35c5e24b2d5a12445" ns2:_="">
    <xsd:import namespace="68c6fe82-bc89-4e60-ad57-091ce1eb89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c6fe82-bc89-4e60-ad57-091ce1eb89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C9334-BBDE-43CD-820F-017B07580843}">
  <ds:schemaRefs>
    <ds:schemaRef ds:uri="http://schemas.microsoft.com/sharepoint/v3/contenttype/forms"/>
  </ds:schemaRefs>
</ds:datastoreItem>
</file>

<file path=customXml/itemProps2.xml><?xml version="1.0" encoding="utf-8"?>
<ds:datastoreItem xmlns:ds="http://schemas.openxmlformats.org/officeDocument/2006/customXml" ds:itemID="{FD0DF02C-FDFA-4614-A488-6F9917212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c6fe82-bc89-4e60-ad57-091ce1eb89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AFE7CB-3473-4D76-9ECF-FFC00A53AB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FDE39F-CBD8-4734-B7A9-242FA4D15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FORCE Standard Template_da.dotx</Template>
  <TotalTime>7660</TotalTime>
  <Pages>12</Pages>
  <Words>1760</Words>
  <Characters>10743</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FORCE Standard Template_da</vt:lpstr>
    </vt:vector>
  </TitlesOfParts>
  <Company/>
  <LinksUpToDate>false</LinksUpToDate>
  <CharactersWithSpaces>12479</CharactersWithSpaces>
  <SharedDoc>false</SharedDoc>
  <HLinks>
    <vt:vector size="174" baseType="variant">
      <vt:variant>
        <vt:i4>1179693</vt:i4>
      </vt:variant>
      <vt:variant>
        <vt:i4>171</vt:i4>
      </vt:variant>
      <vt:variant>
        <vt:i4>0</vt:i4>
      </vt:variant>
      <vt:variant>
        <vt:i4>5</vt:i4>
      </vt:variant>
      <vt:variant>
        <vt:lpwstr>mailto:info@forcetechnology.com</vt:lpwstr>
      </vt:variant>
      <vt:variant>
        <vt:lpwstr/>
      </vt:variant>
      <vt:variant>
        <vt:i4>1835062</vt:i4>
      </vt:variant>
      <vt:variant>
        <vt:i4>164</vt:i4>
      </vt:variant>
      <vt:variant>
        <vt:i4>0</vt:i4>
      </vt:variant>
      <vt:variant>
        <vt:i4>5</vt:i4>
      </vt:variant>
      <vt:variant>
        <vt:lpwstr/>
      </vt:variant>
      <vt:variant>
        <vt:lpwstr>_Toc56627926</vt:lpwstr>
      </vt:variant>
      <vt:variant>
        <vt:i4>2031670</vt:i4>
      </vt:variant>
      <vt:variant>
        <vt:i4>158</vt:i4>
      </vt:variant>
      <vt:variant>
        <vt:i4>0</vt:i4>
      </vt:variant>
      <vt:variant>
        <vt:i4>5</vt:i4>
      </vt:variant>
      <vt:variant>
        <vt:lpwstr/>
      </vt:variant>
      <vt:variant>
        <vt:lpwstr>_Toc56627925</vt:lpwstr>
      </vt:variant>
      <vt:variant>
        <vt:i4>1966134</vt:i4>
      </vt:variant>
      <vt:variant>
        <vt:i4>152</vt:i4>
      </vt:variant>
      <vt:variant>
        <vt:i4>0</vt:i4>
      </vt:variant>
      <vt:variant>
        <vt:i4>5</vt:i4>
      </vt:variant>
      <vt:variant>
        <vt:lpwstr/>
      </vt:variant>
      <vt:variant>
        <vt:lpwstr>_Toc56627924</vt:lpwstr>
      </vt:variant>
      <vt:variant>
        <vt:i4>1638454</vt:i4>
      </vt:variant>
      <vt:variant>
        <vt:i4>146</vt:i4>
      </vt:variant>
      <vt:variant>
        <vt:i4>0</vt:i4>
      </vt:variant>
      <vt:variant>
        <vt:i4>5</vt:i4>
      </vt:variant>
      <vt:variant>
        <vt:lpwstr/>
      </vt:variant>
      <vt:variant>
        <vt:lpwstr>_Toc56627923</vt:lpwstr>
      </vt:variant>
      <vt:variant>
        <vt:i4>1572918</vt:i4>
      </vt:variant>
      <vt:variant>
        <vt:i4>140</vt:i4>
      </vt:variant>
      <vt:variant>
        <vt:i4>0</vt:i4>
      </vt:variant>
      <vt:variant>
        <vt:i4>5</vt:i4>
      </vt:variant>
      <vt:variant>
        <vt:lpwstr/>
      </vt:variant>
      <vt:variant>
        <vt:lpwstr>_Toc56627922</vt:lpwstr>
      </vt:variant>
      <vt:variant>
        <vt:i4>1769526</vt:i4>
      </vt:variant>
      <vt:variant>
        <vt:i4>134</vt:i4>
      </vt:variant>
      <vt:variant>
        <vt:i4>0</vt:i4>
      </vt:variant>
      <vt:variant>
        <vt:i4>5</vt:i4>
      </vt:variant>
      <vt:variant>
        <vt:lpwstr/>
      </vt:variant>
      <vt:variant>
        <vt:lpwstr>_Toc56627921</vt:lpwstr>
      </vt:variant>
      <vt:variant>
        <vt:i4>1703990</vt:i4>
      </vt:variant>
      <vt:variant>
        <vt:i4>128</vt:i4>
      </vt:variant>
      <vt:variant>
        <vt:i4>0</vt:i4>
      </vt:variant>
      <vt:variant>
        <vt:i4>5</vt:i4>
      </vt:variant>
      <vt:variant>
        <vt:lpwstr/>
      </vt:variant>
      <vt:variant>
        <vt:lpwstr>_Toc56627920</vt:lpwstr>
      </vt:variant>
      <vt:variant>
        <vt:i4>1245237</vt:i4>
      </vt:variant>
      <vt:variant>
        <vt:i4>122</vt:i4>
      </vt:variant>
      <vt:variant>
        <vt:i4>0</vt:i4>
      </vt:variant>
      <vt:variant>
        <vt:i4>5</vt:i4>
      </vt:variant>
      <vt:variant>
        <vt:lpwstr/>
      </vt:variant>
      <vt:variant>
        <vt:lpwstr>_Toc56627919</vt:lpwstr>
      </vt:variant>
      <vt:variant>
        <vt:i4>1179701</vt:i4>
      </vt:variant>
      <vt:variant>
        <vt:i4>116</vt:i4>
      </vt:variant>
      <vt:variant>
        <vt:i4>0</vt:i4>
      </vt:variant>
      <vt:variant>
        <vt:i4>5</vt:i4>
      </vt:variant>
      <vt:variant>
        <vt:lpwstr/>
      </vt:variant>
      <vt:variant>
        <vt:lpwstr>_Toc56627918</vt:lpwstr>
      </vt:variant>
      <vt:variant>
        <vt:i4>1900597</vt:i4>
      </vt:variant>
      <vt:variant>
        <vt:i4>110</vt:i4>
      </vt:variant>
      <vt:variant>
        <vt:i4>0</vt:i4>
      </vt:variant>
      <vt:variant>
        <vt:i4>5</vt:i4>
      </vt:variant>
      <vt:variant>
        <vt:lpwstr/>
      </vt:variant>
      <vt:variant>
        <vt:lpwstr>_Toc56627917</vt:lpwstr>
      </vt:variant>
      <vt:variant>
        <vt:i4>1835061</vt:i4>
      </vt:variant>
      <vt:variant>
        <vt:i4>104</vt:i4>
      </vt:variant>
      <vt:variant>
        <vt:i4>0</vt:i4>
      </vt:variant>
      <vt:variant>
        <vt:i4>5</vt:i4>
      </vt:variant>
      <vt:variant>
        <vt:lpwstr/>
      </vt:variant>
      <vt:variant>
        <vt:lpwstr>_Toc56627916</vt:lpwstr>
      </vt:variant>
      <vt:variant>
        <vt:i4>2031669</vt:i4>
      </vt:variant>
      <vt:variant>
        <vt:i4>98</vt:i4>
      </vt:variant>
      <vt:variant>
        <vt:i4>0</vt:i4>
      </vt:variant>
      <vt:variant>
        <vt:i4>5</vt:i4>
      </vt:variant>
      <vt:variant>
        <vt:lpwstr/>
      </vt:variant>
      <vt:variant>
        <vt:lpwstr>_Toc56627915</vt:lpwstr>
      </vt:variant>
      <vt:variant>
        <vt:i4>1966133</vt:i4>
      </vt:variant>
      <vt:variant>
        <vt:i4>92</vt:i4>
      </vt:variant>
      <vt:variant>
        <vt:i4>0</vt:i4>
      </vt:variant>
      <vt:variant>
        <vt:i4>5</vt:i4>
      </vt:variant>
      <vt:variant>
        <vt:lpwstr/>
      </vt:variant>
      <vt:variant>
        <vt:lpwstr>_Toc56627914</vt:lpwstr>
      </vt:variant>
      <vt:variant>
        <vt:i4>1638453</vt:i4>
      </vt:variant>
      <vt:variant>
        <vt:i4>86</vt:i4>
      </vt:variant>
      <vt:variant>
        <vt:i4>0</vt:i4>
      </vt:variant>
      <vt:variant>
        <vt:i4>5</vt:i4>
      </vt:variant>
      <vt:variant>
        <vt:lpwstr/>
      </vt:variant>
      <vt:variant>
        <vt:lpwstr>_Toc56627913</vt:lpwstr>
      </vt:variant>
      <vt:variant>
        <vt:i4>1572917</vt:i4>
      </vt:variant>
      <vt:variant>
        <vt:i4>80</vt:i4>
      </vt:variant>
      <vt:variant>
        <vt:i4>0</vt:i4>
      </vt:variant>
      <vt:variant>
        <vt:i4>5</vt:i4>
      </vt:variant>
      <vt:variant>
        <vt:lpwstr/>
      </vt:variant>
      <vt:variant>
        <vt:lpwstr>_Toc56627912</vt:lpwstr>
      </vt:variant>
      <vt:variant>
        <vt:i4>1769525</vt:i4>
      </vt:variant>
      <vt:variant>
        <vt:i4>74</vt:i4>
      </vt:variant>
      <vt:variant>
        <vt:i4>0</vt:i4>
      </vt:variant>
      <vt:variant>
        <vt:i4>5</vt:i4>
      </vt:variant>
      <vt:variant>
        <vt:lpwstr/>
      </vt:variant>
      <vt:variant>
        <vt:lpwstr>_Toc56627911</vt:lpwstr>
      </vt:variant>
      <vt:variant>
        <vt:i4>1703989</vt:i4>
      </vt:variant>
      <vt:variant>
        <vt:i4>68</vt:i4>
      </vt:variant>
      <vt:variant>
        <vt:i4>0</vt:i4>
      </vt:variant>
      <vt:variant>
        <vt:i4>5</vt:i4>
      </vt:variant>
      <vt:variant>
        <vt:lpwstr/>
      </vt:variant>
      <vt:variant>
        <vt:lpwstr>_Toc56627910</vt:lpwstr>
      </vt:variant>
      <vt:variant>
        <vt:i4>1245236</vt:i4>
      </vt:variant>
      <vt:variant>
        <vt:i4>62</vt:i4>
      </vt:variant>
      <vt:variant>
        <vt:i4>0</vt:i4>
      </vt:variant>
      <vt:variant>
        <vt:i4>5</vt:i4>
      </vt:variant>
      <vt:variant>
        <vt:lpwstr/>
      </vt:variant>
      <vt:variant>
        <vt:lpwstr>_Toc56627909</vt:lpwstr>
      </vt:variant>
      <vt:variant>
        <vt:i4>1179700</vt:i4>
      </vt:variant>
      <vt:variant>
        <vt:i4>56</vt:i4>
      </vt:variant>
      <vt:variant>
        <vt:i4>0</vt:i4>
      </vt:variant>
      <vt:variant>
        <vt:i4>5</vt:i4>
      </vt:variant>
      <vt:variant>
        <vt:lpwstr/>
      </vt:variant>
      <vt:variant>
        <vt:lpwstr>_Toc56627908</vt:lpwstr>
      </vt:variant>
      <vt:variant>
        <vt:i4>1900596</vt:i4>
      </vt:variant>
      <vt:variant>
        <vt:i4>50</vt:i4>
      </vt:variant>
      <vt:variant>
        <vt:i4>0</vt:i4>
      </vt:variant>
      <vt:variant>
        <vt:i4>5</vt:i4>
      </vt:variant>
      <vt:variant>
        <vt:lpwstr/>
      </vt:variant>
      <vt:variant>
        <vt:lpwstr>_Toc56627907</vt:lpwstr>
      </vt:variant>
      <vt:variant>
        <vt:i4>1835060</vt:i4>
      </vt:variant>
      <vt:variant>
        <vt:i4>44</vt:i4>
      </vt:variant>
      <vt:variant>
        <vt:i4>0</vt:i4>
      </vt:variant>
      <vt:variant>
        <vt:i4>5</vt:i4>
      </vt:variant>
      <vt:variant>
        <vt:lpwstr/>
      </vt:variant>
      <vt:variant>
        <vt:lpwstr>_Toc56627906</vt:lpwstr>
      </vt:variant>
      <vt:variant>
        <vt:i4>2031668</vt:i4>
      </vt:variant>
      <vt:variant>
        <vt:i4>38</vt:i4>
      </vt:variant>
      <vt:variant>
        <vt:i4>0</vt:i4>
      </vt:variant>
      <vt:variant>
        <vt:i4>5</vt:i4>
      </vt:variant>
      <vt:variant>
        <vt:lpwstr/>
      </vt:variant>
      <vt:variant>
        <vt:lpwstr>_Toc56627905</vt:lpwstr>
      </vt:variant>
      <vt:variant>
        <vt:i4>1966132</vt:i4>
      </vt:variant>
      <vt:variant>
        <vt:i4>32</vt:i4>
      </vt:variant>
      <vt:variant>
        <vt:i4>0</vt:i4>
      </vt:variant>
      <vt:variant>
        <vt:i4>5</vt:i4>
      </vt:variant>
      <vt:variant>
        <vt:lpwstr/>
      </vt:variant>
      <vt:variant>
        <vt:lpwstr>_Toc56627904</vt:lpwstr>
      </vt:variant>
      <vt:variant>
        <vt:i4>1638452</vt:i4>
      </vt:variant>
      <vt:variant>
        <vt:i4>26</vt:i4>
      </vt:variant>
      <vt:variant>
        <vt:i4>0</vt:i4>
      </vt:variant>
      <vt:variant>
        <vt:i4>5</vt:i4>
      </vt:variant>
      <vt:variant>
        <vt:lpwstr/>
      </vt:variant>
      <vt:variant>
        <vt:lpwstr>_Toc56627903</vt:lpwstr>
      </vt:variant>
      <vt:variant>
        <vt:i4>1572916</vt:i4>
      </vt:variant>
      <vt:variant>
        <vt:i4>20</vt:i4>
      </vt:variant>
      <vt:variant>
        <vt:i4>0</vt:i4>
      </vt:variant>
      <vt:variant>
        <vt:i4>5</vt:i4>
      </vt:variant>
      <vt:variant>
        <vt:lpwstr/>
      </vt:variant>
      <vt:variant>
        <vt:lpwstr>_Toc56627902</vt:lpwstr>
      </vt:variant>
      <vt:variant>
        <vt:i4>1769524</vt:i4>
      </vt:variant>
      <vt:variant>
        <vt:i4>14</vt:i4>
      </vt:variant>
      <vt:variant>
        <vt:i4>0</vt:i4>
      </vt:variant>
      <vt:variant>
        <vt:i4>5</vt:i4>
      </vt:variant>
      <vt:variant>
        <vt:lpwstr/>
      </vt:variant>
      <vt:variant>
        <vt:lpwstr>_Toc56627901</vt:lpwstr>
      </vt:variant>
      <vt:variant>
        <vt:i4>1703988</vt:i4>
      </vt:variant>
      <vt:variant>
        <vt:i4>8</vt:i4>
      </vt:variant>
      <vt:variant>
        <vt:i4>0</vt:i4>
      </vt:variant>
      <vt:variant>
        <vt:i4>5</vt:i4>
      </vt:variant>
      <vt:variant>
        <vt:lpwstr/>
      </vt:variant>
      <vt:variant>
        <vt:lpwstr>_Toc56627900</vt:lpwstr>
      </vt:variant>
      <vt:variant>
        <vt:i4>1179709</vt:i4>
      </vt:variant>
      <vt:variant>
        <vt:i4>2</vt:i4>
      </vt:variant>
      <vt:variant>
        <vt:i4>0</vt:i4>
      </vt:variant>
      <vt:variant>
        <vt:i4>5</vt:i4>
      </vt:variant>
      <vt:variant>
        <vt:lpwstr/>
      </vt:variant>
      <vt:variant>
        <vt:lpwstr>_Toc56627899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FORCE Standard Template_da</dc:title>
  <dc:subject/>
  <dc:creator>Henriette Schäfer Høyrup</dc:creator>
  <cp:keywords/>
  <dc:description/>
  <cp:lastModifiedBy>Bugge T. Jensen</cp:lastModifiedBy>
  <cp:revision>17</cp:revision>
  <cp:lastPrinted>2020-11-13T08:04:00Z</cp:lastPrinted>
  <dcterms:created xsi:type="dcterms:W3CDTF">2021-02-15T09:49:00Z</dcterms:created>
  <dcterms:modified xsi:type="dcterms:W3CDTF">2023-10-02T12:04:00Z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t:lpwstr>FORCE Technology Denmark\Administration\Other documents\FORCE Standard Template_da.dotx</vt:lpwstr>
  </property>
  <property fmtid="{D5CDD505-2E9C-101B-9397-08002B2CF9AE}" pid="3" name="ContentTypeId">
    <vt:lpwstr>0x010100B49FF96C6F735044B71EE215CC38A40E</vt:lpwstr>
  </property>
</Properties>
</file>